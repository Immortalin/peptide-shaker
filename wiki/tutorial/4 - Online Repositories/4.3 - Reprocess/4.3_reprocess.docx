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A1B" w:rsidRDefault="00E16CD5" w:rsidP="00140A1B">
      <w:pPr>
        <w:pStyle w:val="Title"/>
        <w:rPr>
          <w:lang w:val="en-GB"/>
        </w:rPr>
      </w:pPr>
      <w:bookmarkStart w:id="0" w:name="_GoBack"/>
      <w:bookmarkEnd w:id="0"/>
      <w:r>
        <w:rPr>
          <w:lang w:val="en-GB"/>
        </w:rPr>
        <w:t>Reprocess Public Experiments</w:t>
      </w:r>
    </w:p>
    <w:p w:rsidR="00E16CD5" w:rsidRDefault="00E16CD5" w:rsidP="00E16CD5">
      <w:pPr>
        <w:jc w:val="both"/>
        <w:rPr>
          <w:lang w:val="en-GB"/>
        </w:rPr>
      </w:pPr>
      <w:r>
        <w:rPr>
          <w:lang w:val="en-GB"/>
        </w:rPr>
        <w:t xml:space="preserve">In the previous chapter, we have seen that many experiments are freely available online in public repositories. It can be very interesting to research a project of interest, maybe with different modifications? This is possible via the </w:t>
      </w:r>
      <w:proofErr w:type="spellStart"/>
      <w:r w:rsidRPr="00E12AA3">
        <w:rPr>
          <w:lang w:val="en-GB"/>
        </w:rPr>
        <w:t>Reshake</w:t>
      </w:r>
      <w:proofErr w:type="spellEnd"/>
      <w:r>
        <w:rPr>
          <w:lang w:val="en-GB"/>
        </w:rPr>
        <w:t xml:space="preserve"> </w:t>
      </w:r>
      <w:r w:rsidR="00E12AA3">
        <w:rPr>
          <w:lang w:val="en-GB"/>
        </w:rPr>
        <w:t>function</w:t>
      </w:r>
      <w:r>
        <w:rPr>
          <w:lang w:val="en-GB"/>
        </w:rPr>
        <w:t xml:space="preserve"> of </w:t>
      </w:r>
      <w:proofErr w:type="spellStart"/>
      <w:r w:rsidRPr="00E16CD5">
        <w:rPr>
          <w:color w:val="1F497D" w:themeColor="text2"/>
          <w:lang w:val="en-GB"/>
        </w:rPr>
        <w:t>PeptideShaker</w:t>
      </w:r>
      <w:proofErr w:type="spellEnd"/>
      <w:r>
        <w:rPr>
          <w:lang w:val="en-GB"/>
        </w:rPr>
        <w:t>.</w:t>
      </w:r>
    </w:p>
    <w:p w:rsidR="00E12AA3" w:rsidRDefault="00E12AA3" w:rsidP="00E16CD5">
      <w:pPr>
        <w:jc w:val="both"/>
        <w:rPr>
          <w:lang w:val="en-GB"/>
        </w:rPr>
      </w:pPr>
    </w:p>
    <w:p w:rsidR="00E16CD5" w:rsidRDefault="00E12AA3" w:rsidP="00E12AA3">
      <w:pPr>
        <w:spacing w:after="0"/>
        <w:jc w:val="center"/>
        <w:rPr>
          <w:lang w:val="en-GB"/>
        </w:rPr>
      </w:pPr>
      <w:r>
        <w:rPr>
          <w:noProof/>
          <w:lang w:val="nb-NO" w:eastAsia="nb-NO"/>
        </w:rPr>
        <w:drawing>
          <wp:inline distT="0" distB="0" distL="0" distR="0">
            <wp:extent cx="2967951" cy="2254250"/>
            <wp:effectExtent l="38100" t="38100" r="80645" b="69850"/>
            <wp:docPr id="4" name="Picture 4" descr="\\eir.uib.no\Home2\mva037\tutorials\4 - Online Repositories\4.3 - Reprocess\illustration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r.uib.no\Home2\mva037\tutorials\4 - Online Repositories\4.3 - Reprocess\illustrations\welc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7951" cy="2254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16CD5" w:rsidRDefault="00E16CD5" w:rsidP="00E16CD5">
      <w:pPr>
        <w:spacing w:after="0"/>
        <w:jc w:val="both"/>
        <w:rPr>
          <w:lang w:val="en-GB"/>
        </w:rPr>
      </w:pPr>
    </w:p>
    <w:p w:rsidR="00E12AA3" w:rsidRDefault="00E12AA3">
      <w:pPr>
        <w:spacing w:after="0" w:line="240" w:lineRule="auto"/>
        <w:rPr>
          <w:lang w:val="en-GB"/>
        </w:rPr>
      </w:pPr>
      <w:r>
        <w:rPr>
          <w:lang w:val="en-GB"/>
        </w:rPr>
        <w:br w:type="page"/>
      </w:r>
    </w:p>
    <w:p w:rsidR="00E12AA3" w:rsidRDefault="00E12AA3" w:rsidP="00E16CD5">
      <w:pPr>
        <w:spacing w:after="0"/>
        <w:jc w:val="both"/>
        <w:rPr>
          <w:lang w:val="en-GB"/>
        </w:rPr>
      </w:pPr>
      <w:r>
        <w:rPr>
          <w:lang w:val="en-GB"/>
        </w:rPr>
        <w:lastRenderedPageBreak/>
        <w:t xml:space="preserve">After clicking on </w:t>
      </w:r>
      <w:r w:rsidR="001415CD">
        <w:rPr>
          <w:lang w:val="en-GB"/>
        </w:rPr>
        <w:t>‘</w:t>
      </w:r>
      <w:proofErr w:type="spellStart"/>
      <w:r>
        <w:rPr>
          <w:lang w:val="en-GB"/>
        </w:rPr>
        <w:t>Reshake</w:t>
      </w:r>
      <w:proofErr w:type="spellEnd"/>
      <w:r w:rsidR="001415CD">
        <w:rPr>
          <w:lang w:val="en-GB"/>
        </w:rPr>
        <w:t>’</w:t>
      </w:r>
      <w:r>
        <w:rPr>
          <w:lang w:val="en-GB"/>
        </w:rPr>
        <w:t>, you should see the following screen:</w:t>
      </w:r>
    </w:p>
    <w:p w:rsidR="00E12AA3" w:rsidRDefault="00E12AA3" w:rsidP="00E16CD5">
      <w:pPr>
        <w:spacing w:after="0"/>
        <w:jc w:val="both"/>
        <w:rPr>
          <w:lang w:val="en-GB"/>
        </w:rPr>
      </w:pPr>
    </w:p>
    <w:p w:rsidR="00E12AA3" w:rsidRDefault="0009496F" w:rsidP="00E12AA3">
      <w:pPr>
        <w:spacing w:after="0"/>
        <w:jc w:val="center"/>
        <w:rPr>
          <w:lang w:val="en-GB"/>
        </w:rPr>
      </w:pPr>
      <w:r>
        <w:rPr>
          <w:noProof/>
          <w:lang w:val="nb-NO" w:eastAsia="nb-NO"/>
        </w:rPr>
        <w:drawing>
          <wp:inline distT="0" distB="0" distL="0" distR="0">
            <wp:extent cx="5943600" cy="3803650"/>
            <wp:effectExtent l="38100" t="38100" r="76200" b="82550"/>
            <wp:docPr id="11" name="Picture 11" descr="\\eir.uib.no\Home2\mva037\tutorials\4 - Online Repositories\4.3 - Reprocess\illustrations\reshak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r.uib.no\Home2\mva037\tutorials\4 - Online Repositories\4.3 - Reprocess\illustrations\reshak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16CD5" w:rsidRDefault="00E16CD5" w:rsidP="00E16CD5">
      <w:pPr>
        <w:spacing w:after="0"/>
        <w:jc w:val="both"/>
        <w:rPr>
          <w:lang w:val="en-GB"/>
        </w:rPr>
      </w:pPr>
    </w:p>
    <w:p w:rsidR="0009496F" w:rsidRDefault="00E12AA3" w:rsidP="00E16CD5">
      <w:pPr>
        <w:spacing w:after="0"/>
        <w:jc w:val="both"/>
        <w:rPr>
          <w:lang w:val="en-GB"/>
        </w:rPr>
      </w:pPr>
      <w:r>
        <w:rPr>
          <w:lang w:val="en-GB"/>
        </w:rPr>
        <w:t>Keen observers will recognize here the list of PRIDE</w:t>
      </w:r>
      <w:hyperlink w:anchor="_ENREF_1" w:tooltip="Martens, 2005 #8" w:history="1">
        <w:r w:rsidR="001415CD">
          <w:rPr>
            <w:lang w:val="en-GB"/>
          </w:rPr>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1415CD">
          <w:rPr>
            <w:lang w:val="en-GB"/>
          </w:rPr>
          <w:instrText xml:space="preserve"> ADDIN EN.CITE </w:instrText>
        </w:r>
        <w:r w:rsidR="001415CD">
          <w:rPr>
            <w:lang w:val="en-GB"/>
          </w:rPr>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1415CD">
          <w:rPr>
            <w:lang w:val="en-GB"/>
          </w:rPr>
          <w:instrText xml:space="preserve"> ADDIN EN.CITE.DATA </w:instrText>
        </w:r>
        <w:r w:rsidR="001415CD">
          <w:rPr>
            <w:lang w:val="en-GB"/>
          </w:rPr>
        </w:r>
        <w:r w:rsidR="001415CD">
          <w:rPr>
            <w:lang w:val="en-GB"/>
          </w:rPr>
          <w:fldChar w:fldCharType="end"/>
        </w:r>
        <w:r w:rsidR="001415CD">
          <w:rPr>
            <w:lang w:val="en-GB"/>
          </w:rPr>
        </w:r>
        <w:r w:rsidR="001415CD">
          <w:rPr>
            <w:lang w:val="en-GB"/>
          </w:rPr>
          <w:fldChar w:fldCharType="separate"/>
        </w:r>
        <w:r w:rsidR="001415CD" w:rsidRPr="001415CD">
          <w:rPr>
            <w:noProof/>
            <w:vertAlign w:val="superscript"/>
            <w:lang w:val="en-GB"/>
          </w:rPr>
          <w:t>1</w:t>
        </w:r>
        <w:r w:rsidR="001415CD">
          <w:rPr>
            <w:lang w:val="en-GB"/>
          </w:rPr>
          <w:fldChar w:fldCharType="end"/>
        </w:r>
      </w:hyperlink>
      <w:r>
        <w:rPr>
          <w:lang w:val="en-GB"/>
        </w:rPr>
        <w:t xml:space="preserve"> projects </w:t>
      </w:r>
      <w:r w:rsidR="0009496F">
        <w:rPr>
          <w:lang w:val="en-GB"/>
        </w:rPr>
        <w:t>from the previous chapter and the projects we inspected on the web interface. In fact, you have here a snapshot of the database and can select a project of interest for reprocessing.</w:t>
      </w:r>
    </w:p>
    <w:p w:rsidR="0009496F" w:rsidRDefault="0009496F" w:rsidP="0009496F">
      <w:pPr>
        <w:rPr>
          <w:lang w:val="en-GB"/>
        </w:rPr>
      </w:pPr>
      <w:r>
        <w:rPr>
          <w:lang w:val="en-GB"/>
        </w:rPr>
        <w:br w:type="page"/>
      </w:r>
    </w:p>
    <w:p w:rsidR="00E12AA3" w:rsidRDefault="00A808E1" w:rsidP="00E16CD5">
      <w:pPr>
        <w:spacing w:after="0"/>
        <w:jc w:val="both"/>
        <w:rPr>
          <w:i/>
          <w:lang w:val="en-GB"/>
        </w:rPr>
      </w:pPr>
      <w:r>
        <w:rPr>
          <w:lang w:val="en-GB"/>
        </w:rPr>
        <w:lastRenderedPageBreak/>
        <w:t xml:space="preserve">We are now going </w:t>
      </w:r>
      <w:r w:rsidR="00076FE5">
        <w:rPr>
          <w:lang w:val="en-GB"/>
        </w:rPr>
        <w:t xml:space="preserve">to </w:t>
      </w:r>
      <w:proofErr w:type="spellStart"/>
      <w:r w:rsidR="00076FE5">
        <w:rPr>
          <w:lang w:val="en-GB"/>
        </w:rPr>
        <w:t>reshake</w:t>
      </w:r>
      <w:proofErr w:type="spellEnd"/>
      <w:r>
        <w:rPr>
          <w:lang w:val="en-GB"/>
        </w:rPr>
        <w:t xml:space="preserve"> the first project ever loaded in PRIDE, accession 1. </w:t>
      </w:r>
      <w:r w:rsidRPr="00A808E1">
        <w:rPr>
          <w:i/>
          <w:lang w:val="en-GB"/>
        </w:rPr>
        <w:t>When was this dataset published? What differences do you see with the example of the tutorial?</w:t>
      </w:r>
    </w:p>
    <w:p w:rsidR="00A808E1" w:rsidRDefault="00076FE5" w:rsidP="00A808E1">
      <w:pPr>
        <w:spacing w:after="0"/>
        <w:ind w:left="1134"/>
        <w:jc w:val="both"/>
        <w:rPr>
          <w:i/>
          <w:color w:val="0000FF"/>
          <w:lang w:val="en-GB"/>
        </w:rPr>
      </w:pPr>
      <w:r>
        <w:rPr>
          <w:i/>
          <w:color w:val="0000FF"/>
          <w:lang w:val="en-GB"/>
        </w:rPr>
        <w:t>This dataset was part of a publication from 2005 as displayed in the References panel.</w:t>
      </w:r>
      <w:hyperlink w:anchor="_ENREF_2" w:tooltip="Martens, 2005 #5" w:history="1">
        <w:r w:rsidR="001415CD">
          <w:rPr>
            <w:i/>
            <w:color w:val="0000FF"/>
            <w:lang w:val="en-GB"/>
          </w:rPr>
          <w:fldChar w:fldCharType="begin">
            <w:fldData xml:space="preserve">PEVuZE5vdGU+PENpdGU+PEF1dGhvcj5NYXJ0ZW5zPC9BdXRob3I+PFllYXI+MjAwNTwvWWVhcj48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=
</w:fldData>
          </w:fldChar>
        </w:r>
        <w:r w:rsidR="001415CD">
          <w:rPr>
            <w:i/>
            <w:color w:val="0000FF"/>
            <w:lang w:val="en-GB"/>
          </w:rPr>
          <w:instrText xml:space="preserve"> ADDIN EN.CITE </w:instrText>
        </w:r>
        <w:r w:rsidR="001415CD">
          <w:rPr>
            <w:i/>
            <w:color w:val="0000FF"/>
            <w:lang w:val="en-GB"/>
          </w:rPr>
          <w:fldChar w:fldCharType="begin">
            <w:fldData xml:space="preserve">PEVuZE5vdGU+PENpdGU+PEF1dGhvcj5NYXJ0ZW5zPC9BdXRob3I+PFllYXI+MjAwNTwvWWVhcj48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=
</w:fldData>
          </w:fldChar>
        </w:r>
        <w:r w:rsidR="001415CD">
          <w:rPr>
            <w:i/>
            <w:color w:val="0000FF"/>
            <w:lang w:val="en-GB"/>
          </w:rPr>
          <w:instrText xml:space="preserve"> ADDIN EN.CITE.DATA </w:instrText>
        </w:r>
        <w:r w:rsidR="001415CD">
          <w:rPr>
            <w:i/>
            <w:color w:val="0000FF"/>
            <w:lang w:val="en-GB"/>
          </w:rPr>
        </w:r>
        <w:r w:rsidR="001415CD">
          <w:rPr>
            <w:i/>
            <w:color w:val="0000FF"/>
            <w:lang w:val="en-GB"/>
          </w:rPr>
          <w:fldChar w:fldCharType="end"/>
        </w:r>
        <w:r w:rsidR="001415CD">
          <w:rPr>
            <w:i/>
            <w:color w:val="0000FF"/>
            <w:lang w:val="en-GB"/>
          </w:rPr>
        </w:r>
        <w:r w:rsidR="001415CD">
          <w:rPr>
            <w:i/>
            <w:color w:val="0000FF"/>
            <w:lang w:val="en-GB"/>
          </w:rPr>
          <w:fldChar w:fldCharType="separate"/>
        </w:r>
        <w:r w:rsidR="001415CD" w:rsidRPr="001415CD">
          <w:rPr>
            <w:i/>
            <w:noProof/>
            <w:color w:val="0000FF"/>
            <w:vertAlign w:val="superscript"/>
            <w:lang w:val="en-GB"/>
          </w:rPr>
          <w:t>2</w:t>
        </w:r>
        <w:r w:rsidR="001415CD">
          <w:rPr>
            <w:i/>
            <w:color w:val="0000FF"/>
            <w:lang w:val="en-GB"/>
          </w:rPr>
          <w:fldChar w:fldCharType="end"/>
        </w:r>
      </w:hyperlink>
      <w:r>
        <w:rPr>
          <w:i/>
          <w:color w:val="0000FF"/>
          <w:lang w:val="en-GB"/>
        </w:rPr>
        <w:t xml:space="preserve"> </w:t>
      </w:r>
      <w:proofErr w:type="spellStart"/>
      <w:r>
        <w:rPr>
          <w:i/>
          <w:color w:val="0000FF"/>
          <w:lang w:val="en-GB"/>
        </w:rPr>
        <w:t>Reshaking</w:t>
      </w:r>
      <w:proofErr w:type="spellEnd"/>
      <w:r>
        <w:rPr>
          <w:i/>
          <w:color w:val="0000FF"/>
          <w:lang w:val="en-GB"/>
        </w:rPr>
        <w:t xml:space="preserve"> it will hence give us an impression of what changed in Proteomics since then.</w:t>
      </w:r>
    </w:p>
    <w:p w:rsidR="00076FE5" w:rsidRDefault="00664953" w:rsidP="00A808E1">
      <w:pPr>
        <w:spacing w:after="0"/>
        <w:ind w:left="1134"/>
        <w:jc w:val="both"/>
        <w:rPr>
          <w:i/>
          <w:color w:val="0000FF"/>
          <w:lang w:val="en-GB"/>
        </w:rPr>
      </w:pPr>
      <w:r>
        <w:rPr>
          <w:i/>
          <w:color w:val="0000FF"/>
          <w:lang w:val="en-GB"/>
        </w:rPr>
        <w:t>One of the major differences comes from the instrumentation: 3,565 MS</w:t>
      </w:r>
      <w:r w:rsidRPr="00664953">
        <w:rPr>
          <w:i/>
          <w:color w:val="0000FF"/>
          <w:vertAlign w:val="superscript"/>
          <w:lang w:val="en-GB"/>
        </w:rPr>
        <w:t>2</w:t>
      </w:r>
      <w:r>
        <w:rPr>
          <w:i/>
          <w:color w:val="0000FF"/>
          <w:lang w:val="en-GB"/>
        </w:rPr>
        <w:t xml:space="preserve"> spectra were generated and searched with a tolerance of 0.3 Da. In comparison, the example dataset of the tutorial counts 11,332 MS</w:t>
      </w:r>
      <w:r w:rsidRPr="00664953">
        <w:rPr>
          <w:i/>
          <w:color w:val="0000FF"/>
          <w:vertAlign w:val="superscript"/>
          <w:lang w:val="en-GB"/>
        </w:rPr>
        <w:t>2</w:t>
      </w:r>
      <w:r>
        <w:rPr>
          <w:i/>
          <w:color w:val="0000FF"/>
          <w:lang w:val="en-GB"/>
        </w:rPr>
        <w:t xml:space="preserve"> spectra (measured over a longer gradient </w:t>
      </w:r>
      <w:r w:rsidR="00B502DC">
        <w:rPr>
          <w:i/>
          <w:color w:val="0000FF"/>
          <w:lang w:val="en-GB"/>
        </w:rPr>
        <w:t>however</w:t>
      </w:r>
      <w:r>
        <w:rPr>
          <w:i/>
          <w:color w:val="0000FF"/>
          <w:lang w:val="en-GB"/>
        </w:rPr>
        <w:t xml:space="preserve">) searched with a tolerance of 10ppm/0.01 Da. Since 2005, the resolution of the instrument was </w:t>
      </w:r>
      <w:r w:rsidR="00E35A96">
        <w:rPr>
          <w:i/>
          <w:color w:val="0000FF"/>
          <w:lang w:val="en-GB"/>
        </w:rPr>
        <w:t>hence multiplied by more than 1</w:t>
      </w:r>
      <w:r>
        <w:rPr>
          <w:i/>
          <w:color w:val="0000FF"/>
          <w:lang w:val="en-GB"/>
        </w:rPr>
        <w:t>0 without decreasing the scan time.</w:t>
      </w:r>
    </w:p>
    <w:p w:rsidR="002031BC" w:rsidRDefault="001022D6" w:rsidP="002031BC">
      <w:pPr>
        <w:spacing w:after="0"/>
        <w:ind w:left="1134"/>
        <w:jc w:val="both"/>
        <w:rPr>
          <w:i/>
          <w:color w:val="0000FF"/>
          <w:lang w:val="en-GB"/>
        </w:rPr>
      </w:pPr>
      <w:r>
        <w:rPr>
          <w:i/>
          <w:color w:val="0000FF"/>
          <w:lang w:val="en-GB"/>
        </w:rPr>
        <w:t xml:space="preserve">Secondly, the sequence database used was the International Protein Index (IPI) which does not exist anymore and is now included into </w:t>
      </w:r>
      <w:proofErr w:type="spellStart"/>
      <w:r>
        <w:rPr>
          <w:i/>
          <w:color w:val="0000FF"/>
          <w:lang w:val="en-GB"/>
        </w:rPr>
        <w:t>UniProt</w:t>
      </w:r>
      <w:proofErr w:type="spellEnd"/>
      <w:r>
        <w:rPr>
          <w:i/>
          <w:color w:val="0000FF"/>
          <w:lang w:val="en-GB"/>
        </w:rPr>
        <w:t>.</w:t>
      </w:r>
      <w:hyperlink w:anchor="_ENREF_3" w:tooltip="Griss, 2011 #6" w:history="1">
        <w:r w:rsidR="001415CD">
          <w:rPr>
            <w:i/>
            <w:color w:val="0000FF"/>
            <w:lang w:val="en-GB"/>
          </w:rPr>
          <w:fldChar w:fldCharType="begin"/>
        </w:r>
        <w:r w:rsidR="001415CD">
          <w:rPr>
            <w:i/>
            <w:color w:val="0000FF"/>
            <w:lang w:val="en-GB"/>
          </w:rPr>
          <w:instrText xml:space="preserve"> ADDIN EN.CITE &lt;EndNote&gt;&lt;Cite&gt;&lt;Author&gt;Griss&lt;/Author&gt;&lt;Year&gt;2011&lt;/Year&gt;&lt;RecNum&gt;6&lt;/RecNum&gt;&lt;DisplayText&gt;&lt;style face="superscript"&gt;3&lt;/style&gt;&lt;/DisplayText&gt;&lt;record&gt;&lt;rec-number&gt;6&lt;/rec-number&gt;&lt;foreign-keys&gt;&lt;key app="EN" db-id="rzw0fvsa6rrp5xet5ds5fszafppf02dfex5e"&gt;6&lt;/key&gt;&lt;/foreign-keys&gt;&lt;ref-type name="Journal Article"&gt;17&lt;/ref-type&gt;&lt;contributors&gt;&lt;authors&gt;&lt;author&gt;Griss, J.&lt;/author&gt;&lt;author&gt;Martin, M.&lt;/author&gt;&lt;author&gt;O&amp;apos;Donovan, C.&lt;/author&gt;&lt;author&gt;Apweiler, R.&lt;/author&gt;&lt;author&gt;Hermjakob, H.&lt;/author&gt;&lt;author&gt;Vizcaino, J. A.&lt;/author&gt;&lt;/authors&gt;&lt;/contributors&gt;&lt;auth-address&gt;EMBL-European Bioinformatics Institute, Wellcome Trust Genome Campus, Hinxton, Cambridge, UK.&lt;/auth-address&gt;&lt;titles&gt;&lt;title&gt;Consequences of the discontinuation of the International Protein Index (IPI) database and its substitution by the UniProtKB &amp;quot;complete proteome&amp;quot;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4434-8&lt;/pages&gt;&lt;volume&gt;11&lt;/volume&gt;&lt;number&gt;22&lt;/number&gt;&lt;keywords&gt;&lt;keyword&gt;Animals&lt;/keyword&gt;&lt;keyword&gt;Computational Biology/*methods/organization &amp;amp; administration&lt;/keyword&gt;&lt;keyword&gt;*Database Management Systems&lt;/keyword&gt;&lt;keyword&gt;*Databases, Protein&lt;/keyword&gt;&lt;keyword&gt;Humans&lt;/keyword&gt;&lt;keyword&gt;Mice&lt;/keyword&gt;&lt;/keywords&gt;&lt;dates&gt;&lt;year&gt;2011&lt;/year&gt;&lt;pub-dates&gt;&lt;date&gt;Nov&lt;/date&gt;&lt;/pub-dates&gt;&lt;/dates&gt;&lt;isbn&gt;1615-9861 (Electronic)&amp;#xD;1615-9853 (Linking)&lt;/isbn&gt;&lt;accession-num&gt;21932440&lt;/accession-num&gt;&lt;urls&gt;&lt;related-urls&gt;&lt;url&gt;http://www.ncbi.nlm.nih.gov/pubmed/21932440&lt;/url&gt;&lt;/related-urls&gt;&lt;/urls&gt;&lt;custom2&gt;3556690&lt;/custom2&gt;&lt;electronic-resource-num&gt;10.1002/pmic.201100363&lt;/electronic-resource-num&gt;&lt;/record&gt;&lt;/Cite&gt;&lt;/EndNote&gt;</w:instrText>
        </w:r>
        <w:r w:rsidR="001415CD">
          <w:rPr>
            <w:i/>
            <w:color w:val="0000FF"/>
            <w:lang w:val="en-GB"/>
          </w:rPr>
          <w:fldChar w:fldCharType="separate"/>
        </w:r>
        <w:r w:rsidR="001415CD" w:rsidRPr="001415CD">
          <w:rPr>
            <w:i/>
            <w:noProof/>
            <w:color w:val="0000FF"/>
            <w:vertAlign w:val="superscript"/>
            <w:lang w:val="en-GB"/>
          </w:rPr>
          <w:t>3</w:t>
        </w:r>
        <w:r w:rsidR="001415CD">
          <w:rPr>
            <w:i/>
            <w:color w:val="0000FF"/>
            <w:lang w:val="en-GB"/>
          </w:rPr>
          <w:fldChar w:fldCharType="end"/>
        </w:r>
      </w:hyperlink>
      <w:r>
        <w:rPr>
          <w:i/>
          <w:color w:val="0000FF"/>
          <w:lang w:val="en-GB"/>
        </w:rPr>
        <w:t xml:space="preserve"> You will also notice that the original data interpretation pipeline is complex and requires good computational skills.</w:t>
      </w:r>
      <w:r w:rsidR="002031BC">
        <w:rPr>
          <w:i/>
          <w:color w:val="0000FF"/>
          <w:lang w:val="en-GB"/>
        </w:rPr>
        <w:t xml:space="preserve"> Especially, there was no user friendly interface allowing the intuitive browsing of protein, peptides and spectra.</w:t>
      </w:r>
      <w:r>
        <w:rPr>
          <w:i/>
          <w:color w:val="0000FF"/>
          <w:lang w:val="en-GB"/>
        </w:rPr>
        <w:t xml:space="preserve"> Finally, note that there is no estimation of the error rate.</w:t>
      </w:r>
      <w:r w:rsidR="002031BC">
        <w:rPr>
          <w:i/>
          <w:color w:val="0000FF"/>
          <w:lang w:val="en-GB"/>
        </w:rPr>
        <w:t xml:space="preserve"> </w:t>
      </w:r>
    </w:p>
    <w:p w:rsidR="001022D6" w:rsidRDefault="001022D6" w:rsidP="001022D6">
      <w:pPr>
        <w:spacing w:after="0"/>
        <w:ind w:left="1134"/>
        <w:jc w:val="both"/>
        <w:rPr>
          <w:i/>
          <w:color w:val="0000FF"/>
          <w:lang w:val="en-GB"/>
        </w:rPr>
      </w:pPr>
      <w:r>
        <w:rPr>
          <w:i/>
          <w:color w:val="0000FF"/>
          <w:lang w:val="en-GB"/>
        </w:rPr>
        <w:t>Finally, you will observe that this project has the same number of spectra than peptides. In fact, only the identified spectra were uploaded then. It is now required to provide all the raw data for publication – this will be further discussed in the tutorial.</w:t>
      </w:r>
      <w:hyperlink w:anchor="_ENREF_4" w:tooltip="Martens, 2005 #7" w:history="1">
        <w:r w:rsidR="001415CD">
          <w:rPr>
            <w:i/>
            <w:color w:val="0000FF"/>
            <w:lang w:val="en-GB"/>
          </w:rPr>
          <w:fldChar w:fldCharType="begin">
            <w:fldData xml:space="preserve">PEVuZE5vdGU+PENpdGU+PEF1dGhvcj5NYXJ0ZW5zPC9BdXRob3I+PFllYXI+MjAwNTwvWWVhcj48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</w:fldData>
          </w:fldChar>
        </w:r>
        <w:r w:rsidR="001415CD">
          <w:rPr>
            <w:i/>
            <w:color w:val="0000FF"/>
            <w:lang w:val="en-GB"/>
          </w:rPr>
          <w:instrText xml:space="preserve"> ADDIN EN.CITE </w:instrText>
        </w:r>
        <w:r w:rsidR="001415CD">
          <w:rPr>
            <w:i/>
            <w:color w:val="0000FF"/>
            <w:lang w:val="en-GB"/>
          </w:rPr>
          <w:fldChar w:fldCharType="begin">
            <w:fldData xml:space="preserve">PEVuZE5vdGU+PENpdGU+PEF1dGhvcj5NYXJ0ZW5zPC9BdXRob3I+PFllYXI+MjAwNTwvWWVhcj48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</w:fldData>
          </w:fldChar>
        </w:r>
        <w:r w:rsidR="001415CD">
          <w:rPr>
            <w:i/>
            <w:color w:val="0000FF"/>
            <w:lang w:val="en-GB"/>
          </w:rPr>
          <w:instrText xml:space="preserve"> ADDIN EN.CITE.DATA </w:instrText>
        </w:r>
        <w:r w:rsidR="001415CD">
          <w:rPr>
            <w:i/>
            <w:color w:val="0000FF"/>
            <w:lang w:val="en-GB"/>
          </w:rPr>
        </w:r>
        <w:r w:rsidR="001415CD">
          <w:rPr>
            <w:i/>
            <w:color w:val="0000FF"/>
            <w:lang w:val="en-GB"/>
          </w:rPr>
          <w:fldChar w:fldCharType="end"/>
        </w:r>
        <w:r w:rsidR="001415CD">
          <w:rPr>
            <w:i/>
            <w:color w:val="0000FF"/>
            <w:lang w:val="en-GB"/>
          </w:rPr>
        </w:r>
        <w:r w:rsidR="001415CD">
          <w:rPr>
            <w:i/>
            <w:color w:val="0000FF"/>
            <w:lang w:val="en-GB"/>
          </w:rPr>
          <w:fldChar w:fldCharType="separate"/>
        </w:r>
        <w:r w:rsidR="001415CD" w:rsidRPr="001415CD">
          <w:rPr>
            <w:i/>
            <w:noProof/>
            <w:color w:val="0000FF"/>
            <w:vertAlign w:val="superscript"/>
            <w:lang w:val="en-GB"/>
          </w:rPr>
          <w:t>4</w:t>
        </w:r>
        <w:r w:rsidR="001415CD">
          <w:rPr>
            <w:i/>
            <w:color w:val="0000FF"/>
            <w:lang w:val="en-GB"/>
          </w:rPr>
          <w:fldChar w:fldCharType="end"/>
        </w:r>
      </w:hyperlink>
    </w:p>
    <w:p w:rsidR="008512D2" w:rsidRPr="00076FE5" w:rsidRDefault="008512D2" w:rsidP="001022D6">
      <w:pPr>
        <w:spacing w:after="0"/>
        <w:ind w:left="1134"/>
        <w:jc w:val="both"/>
        <w:rPr>
          <w:i/>
          <w:color w:val="0000FF"/>
          <w:lang w:val="en-GB"/>
        </w:rPr>
      </w:pPr>
      <w:r>
        <w:rPr>
          <w:i/>
          <w:color w:val="0000FF"/>
          <w:lang w:val="en-GB"/>
        </w:rPr>
        <w:t xml:space="preserve">In the end, the only thing that did not change is the search engine. </w:t>
      </w:r>
      <w:r w:rsidR="00845D9C">
        <w:rPr>
          <w:i/>
          <w:color w:val="0000FF"/>
          <w:lang w:val="en-GB"/>
        </w:rPr>
        <w:t>It is actually quite an issue of the field, we are looking at high resolution data with tools designed on low resolution. Hence, new algorithms specifically designed for high resolution mass spectrometers are being developed and will be included into the present tutorial as soon as technically possible.</w:t>
      </w:r>
    </w:p>
    <w:p w:rsidR="00A808E1" w:rsidRDefault="00A808E1" w:rsidP="00E16CD5">
      <w:pPr>
        <w:spacing w:after="0"/>
        <w:jc w:val="both"/>
        <w:rPr>
          <w:i/>
          <w:lang w:val="en-GB"/>
        </w:rPr>
      </w:pPr>
    </w:p>
    <w:p w:rsidR="001022D6" w:rsidRDefault="008512D2" w:rsidP="001022D6">
      <w:pPr>
        <w:spacing w:after="0"/>
        <w:jc w:val="both"/>
        <w:rPr>
          <w:lang w:val="en-GB"/>
        </w:rPr>
      </w:pPr>
      <w:r>
        <w:rPr>
          <w:lang w:val="en-GB"/>
        </w:rPr>
        <w:t>Some of you will have noticed that the number of PSMs (named peptides in PRIDE) equals the number of spectra. Indeed, for this first upload, only the identified spectra were uploaded. In fact, if you browse the table, you will see that information can be missing for many projects, making the reprocessing very difficult. This is one of the reasons why the quality of the dataset annotation is of highest importance when submitting your data – as stressed already in the submission chapter. Now go to dataset accession 1,644, you will see here the same dataset with all spectra uploaded. A</w:t>
      </w:r>
      <w:r w:rsidR="00845D9C">
        <w:rPr>
          <w:lang w:val="en-GB"/>
        </w:rPr>
        <w:t>s you can see, 1,281 spectra were identified out of 3,565 (36%), we are going to see if there is any improvement when reprocessing the data.</w:t>
      </w:r>
      <w:r w:rsidR="002F7C38">
        <w:rPr>
          <w:lang w:val="en-GB"/>
        </w:rPr>
        <w:t xml:space="preserve"> Create a folder which will be used to store this new project.</w:t>
      </w:r>
    </w:p>
    <w:p w:rsidR="008A5871" w:rsidRDefault="008A5871">
      <w:pPr>
        <w:spacing w:after="0" w:line="240" w:lineRule="auto"/>
        <w:rPr>
          <w:lang w:val="en-GB"/>
        </w:rPr>
      </w:pPr>
      <w:r>
        <w:rPr>
          <w:lang w:val="en-GB"/>
        </w:rPr>
        <w:br w:type="page"/>
      </w:r>
    </w:p>
    <w:p w:rsidR="00845D9C" w:rsidRDefault="002F7C38" w:rsidP="001022D6">
      <w:pPr>
        <w:spacing w:after="0"/>
        <w:jc w:val="both"/>
        <w:rPr>
          <w:lang w:val="en-GB"/>
        </w:rPr>
      </w:pPr>
      <w:r>
        <w:rPr>
          <w:lang w:val="en-GB"/>
        </w:rPr>
        <w:lastRenderedPageBreak/>
        <w:t xml:space="preserve">Select accession 1,644 </w:t>
      </w:r>
      <w:commentRangeStart w:id="1"/>
      <w:r>
        <w:rPr>
          <w:lang w:val="en-GB"/>
        </w:rPr>
        <w:t xml:space="preserve">at the end of the line </w:t>
      </w:r>
      <w:commentRangeEnd w:id="1"/>
      <w:r>
        <w:rPr>
          <w:rStyle w:val="CommentReference"/>
        </w:rPr>
        <w:commentReference w:id="1"/>
      </w:r>
      <w:r>
        <w:rPr>
          <w:lang w:val="en-GB"/>
        </w:rPr>
        <w:t>and click ‘</w:t>
      </w:r>
      <w:proofErr w:type="spellStart"/>
      <w:r>
        <w:rPr>
          <w:lang w:val="en-GB"/>
        </w:rPr>
        <w:t>Reshake</w:t>
      </w:r>
      <w:proofErr w:type="spellEnd"/>
      <w:r>
        <w:rPr>
          <w:lang w:val="en-GB"/>
        </w:rPr>
        <w:t xml:space="preserve"> PRIDE Projects’, </w:t>
      </w:r>
      <w:proofErr w:type="spellStart"/>
      <w:r w:rsidRPr="001415CD">
        <w:rPr>
          <w:color w:val="1F497D" w:themeColor="text2"/>
          <w:lang w:val="en-GB"/>
        </w:rPr>
        <w:t>PeptideShaker</w:t>
      </w:r>
      <w:proofErr w:type="spellEnd"/>
      <w:r>
        <w:rPr>
          <w:lang w:val="en-GB"/>
        </w:rPr>
        <w:t xml:space="preserve"> will ask you to provide a folder where the </w:t>
      </w:r>
      <w:proofErr w:type="spellStart"/>
      <w:r>
        <w:rPr>
          <w:lang w:val="en-GB"/>
        </w:rPr>
        <w:t>mgf</w:t>
      </w:r>
      <w:proofErr w:type="spellEnd"/>
      <w:r>
        <w:rPr>
          <w:lang w:val="en-GB"/>
        </w:rPr>
        <w:t xml:space="preserve"> files will be stored, select the folder created previously:</w:t>
      </w:r>
    </w:p>
    <w:p w:rsidR="002F7C38" w:rsidRDefault="002F7C38" w:rsidP="002F7C38">
      <w:pPr>
        <w:spacing w:after="0"/>
        <w:jc w:val="center"/>
        <w:rPr>
          <w:lang w:val="en-GB"/>
        </w:rPr>
      </w:pPr>
      <w:r>
        <w:rPr>
          <w:noProof/>
          <w:lang w:val="nb-NO" w:eastAsia="nb-NO"/>
        </w:rPr>
        <w:drawing>
          <wp:inline distT="0" distB="0" distL="0" distR="0">
            <wp:extent cx="3197541" cy="1816100"/>
            <wp:effectExtent l="38100" t="38100" r="79375" b="69850"/>
            <wp:docPr id="1" name="Picture 1" descr="\\eir.uib.no\Home2\mva037\tutorials\4 - Online Repositories\4.3 - Reprocess\illustrations\mgf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4 - Online Repositories\4.3 - Reprocess\illustrations\mgf fol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7541" cy="18161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37AF7" w:rsidRDefault="00837AF7" w:rsidP="001022D6">
      <w:pPr>
        <w:spacing w:after="0"/>
        <w:jc w:val="both"/>
        <w:rPr>
          <w:lang w:val="en-GB"/>
        </w:rPr>
      </w:pPr>
    </w:p>
    <w:p w:rsidR="002F7C38" w:rsidRDefault="00837AF7" w:rsidP="001022D6">
      <w:pPr>
        <w:spacing w:after="0"/>
        <w:jc w:val="both"/>
        <w:rPr>
          <w:lang w:val="en-GB"/>
        </w:rPr>
      </w:pPr>
      <w:proofErr w:type="spellStart"/>
      <w:r w:rsidRPr="001415CD">
        <w:rPr>
          <w:color w:val="1F497D" w:themeColor="text2"/>
          <w:lang w:val="en-GB"/>
        </w:rPr>
        <w:t>PeptideShaker</w:t>
      </w:r>
      <w:proofErr w:type="spellEnd"/>
      <w:r>
        <w:rPr>
          <w:lang w:val="en-GB"/>
        </w:rPr>
        <w:t xml:space="preserve"> will now download the pride file corresponding to this project and extract the spectra as </w:t>
      </w:r>
      <w:proofErr w:type="spellStart"/>
      <w:r>
        <w:rPr>
          <w:lang w:val="en-GB"/>
        </w:rPr>
        <w:t>mgf</w:t>
      </w:r>
      <w:proofErr w:type="spellEnd"/>
      <w:r>
        <w:rPr>
          <w:lang w:val="en-GB"/>
        </w:rPr>
        <w:t xml:space="preserve"> file. If this process fails, note that you can download the files yourself from the PRIDE website. If you cannot access internet, the files are provided in the </w:t>
      </w:r>
      <w:r w:rsidRPr="00837AF7">
        <w:rPr>
          <w:color w:val="4F6228" w:themeColor="accent3" w:themeShade="80"/>
          <w:lang w:val="en-GB"/>
        </w:rPr>
        <w:t>resources</w:t>
      </w:r>
      <w:r>
        <w:rPr>
          <w:lang w:val="en-GB"/>
        </w:rPr>
        <w:t xml:space="preserve"> folder of the tutorial.</w:t>
      </w:r>
      <w:r w:rsidR="00361BC1">
        <w:rPr>
          <w:lang w:val="en-GB"/>
        </w:rPr>
        <w:t xml:space="preserve"> Once the spectra are extracted, </w:t>
      </w:r>
      <w:proofErr w:type="spellStart"/>
      <w:r w:rsidR="00361BC1" w:rsidRPr="001415CD">
        <w:rPr>
          <w:color w:val="1F497D" w:themeColor="text2"/>
          <w:lang w:val="en-GB"/>
        </w:rPr>
        <w:t>PeptideShaker</w:t>
      </w:r>
      <w:proofErr w:type="spellEnd"/>
      <w:r w:rsidR="00361BC1">
        <w:rPr>
          <w:lang w:val="en-GB"/>
        </w:rPr>
        <w:t xml:space="preserve"> will ask you to provide a protein database, use the same target/decoy database as for the identification tutorial: </w:t>
      </w:r>
      <w:r w:rsidR="00361BC1" w:rsidRPr="00361BC1">
        <w:rPr>
          <w:color w:val="4F6228" w:themeColor="accent3" w:themeShade="80"/>
          <w:lang w:val="en-GB"/>
        </w:rPr>
        <w:t>uniprot_reviewed_no-isoforms_05.06.13_concatenated_target_decoy.fasta</w:t>
      </w:r>
      <w:r w:rsidR="00361BC1">
        <w:rPr>
          <w:lang w:val="en-GB"/>
        </w:rPr>
        <w:t>.</w:t>
      </w:r>
    </w:p>
    <w:p w:rsidR="00361BC1" w:rsidRDefault="00361BC1" w:rsidP="00361BC1">
      <w:pPr>
        <w:spacing w:after="0"/>
        <w:jc w:val="center"/>
        <w:rPr>
          <w:lang w:val="en-GB"/>
        </w:rPr>
      </w:pPr>
      <w:r>
        <w:rPr>
          <w:noProof/>
          <w:lang w:val="nb-NO" w:eastAsia="nb-NO"/>
        </w:rPr>
        <w:drawing>
          <wp:inline distT="0" distB="0" distL="0" distR="0">
            <wp:extent cx="3803650" cy="1450751"/>
            <wp:effectExtent l="38100" t="38100" r="82550" b="73660"/>
            <wp:docPr id="2" name="Picture 2" descr="\\eir.uib.no\Home2\mva037\tutorials\4 - Online Repositories\4.3 - Reprocess\illustrations\resha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4 - Online Repositories\4.3 - Reprocess\illustrations\reshak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3650" cy="145075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37AF7" w:rsidRDefault="00837AF7" w:rsidP="001022D6">
      <w:pPr>
        <w:spacing w:after="0"/>
        <w:jc w:val="both"/>
        <w:rPr>
          <w:lang w:val="en-GB"/>
        </w:rPr>
      </w:pPr>
    </w:p>
    <w:p w:rsidR="00361BC1" w:rsidRDefault="00361BC1">
      <w:pPr>
        <w:spacing w:after="0" w:line="240" w:lineRule="auto"/>
        <w:rPr>
          <w:lang w:val="en-GB"/>
        </w:rPr>
      </w:pPr>
      <w:r>
        <w:rPr>
          <w:lang w:val="en-GB"/>
        </w:rPr>
        <w:br w:type="page"/>
      </w:r>
    </w:p>
    <w:p w:rsidR="00361BC1" w:rsidRDefault="00361BC1" w:rsidP="001022D6">
      <w:pPr>
        <w:spacing w:after="0"/>
        <w:jc w:val="both"/>
        <w:rPr>
          <w:lang w:val="en-GB"/>
        </w:rPr>
      </w:pPr>
      <w:r>
        <w:rPr>
          <w:lang w:val="en-GB"/>
        </w:rPr>
        <w:lastRenderedPageBreak/>
        <w:t xml:space="preserve">Note that </w:t>
      </w:r>
      <w:proofErr w:type="spellStart"/>
      <w:r w:rsidRPr="001415CD">
        <w:rPr>
          <w:color w:val="1F497D" w:themeColor="text2"/>
          <w:lang w:val="en-GB"/>
        </w:rPr>
        <w:t>PeptideShaker</w:t>
      </w:r>
      <w:proofErr w:type="spellEnd"/>
      <w:r>
        <w:rPr>
          <w:lang w:val="en-GB"/>
        </w:rPr>
        <w:t xml:space="preserve"> recognized that it was a human sample. It will also look for the search settings used to generate the file. In most cases however, the search settings were not provided by the user. In such cases, default values are suggested:</w:t>
      </w:r>
    </w:p>
    <w:p w:rsidR="00361BC1" w:rsidRDefault="00F07C6B" w:rsidP="00361BC1">
      <w:pPr>
        <w:spacing w:after="0"/>
        <w:jc w:val="center"/>
        <w:rPr>
          <w:lang w:val="en-GB"/>
        </w:rPr>
      </w:pPr>
      <w:r>
        <w:rPr>
          <w:noProof/>
          <w:lang w:val="nb-NO" w:eastAsia="nb-NO"/>
        </w:rPr>
        <w:drawing>
          <wp:inline distT="0" distB="0" distL="0" distR="0">
            <wp:extent cx="3126126" cy="2190750"/>
            <wp:effectExtent l="38100" t="38100" r="74295" b="76200"/>
            <wp:docPr id="9" name="Picture 9" descr="D:\java\PeptideShaker\wiki\tutorial\4 - Online Repositories\4.3 - Reprocess\illustrations\reshak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va\PeptideShaker\wiki\tutorial\4 - Online Repositories\4.3 - Reprocess\illustrations\reshak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6126" cy="2190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37AF7" w:rsidRPr="002F7C38" w:rsidRDefault="00837AF7" w:rsidP="001022D6">
      <w:pPr>
        <w:spacing w:after="0"/>
        <w:jc w:val="both"/>
        <w:rPr>
          <w:lang w:val="en-GB"/>
        </w:rPr>
      </w:pPr>
    </w:p>
    <w:p w:rsidR="00A808E1" w:rsidRDefault="00361BC1" w:rsidP="00E16CD5">
      <w:pPr>
        <w:spacing w:after="0"/>
        <w:jc w:val="both"/>
        <w:rPr>
          <w:lang w:val="en-GB"/>
        </w:rPr>
      </w:pPr>
      <w:r>
        <w:rPr>
          <w:lang w:val="en-GB"/>
        </w:rPr>
        <w:t xml:space="preserve">After clicking ‘OK’, </w:t>
      </w:r>
      <w:proofErr w:type="spellStart"/>
      <w:r w:rsidRPr="001415CD">
        <w:rPr>
          <w:color w:val="1F497D" w:themeColor="text2"/>
          <w:lang w:val="en-GB"/>
        </w:rPr>
        <w:t>SearchGUI</w:t>
      </w:r>
      <w:proofErr w:type="spellEnd"/>
      <w:r>
        <w:rPr>
          <w:lang w:val="en-GB"/>
        </w:rPr>
        <w:t xml:space="preserve"> is automatically started. Note that the </w:t>
      </w:r>
      <w:proofErr w:type="spellStart"/>
      <w:r>
        <w:rPr>
          <w:lang w:val="en-GB"/>
        </w:rPr>
        <w:t>mgf</w:t>
      </w:r>
      <w:proofErr w:type="spellEnd"/>
      <w:r>
        <w:rPr>
          <w:lang w:val="en-GB"/>
        </w:rPr>
        <w:t xml:space="preserve"> file is selected and the search parameters pre-set: </w:t>
      </w:r>
    </w:p>
    <w:p w:rsidR="00E16CD5" w:rsidRDefault="00361BC1" w:rsidP="00361BC1">
      <w:pPr>
        <w:spacing w:after="0"/>
        <w:jc w:val="center"/>
        <w:rPr>
          <w:lang w:val="en-GB"/>
        </w:rPr>
      </w:pPr>
      <w:r>
        <w:rPr>
          <w:noProof/>
          <w:lang w:val="nb-NO" w:eastAsia="nb-NO"/>
        </w:rPr>
        <w:drawing>
          <wp:inline distT="0" distB="0" distL="0" distR="0">
            <wp:extent cx="3116325" cy="2190750"/>
            <wp:effectExtent l="38100" t="38100" r="84455" b="76200"/>
            <wp:docPr id="5" name="Picture 5" descr="\\eir.uib.no\Home2\mva037\tutorials\4 - Online Repositories\4.3 - Reprocess\illustrations\searchg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4 - Online Repositories\4.3 - Reprocess\illustrations\searchgui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6325" cy="2190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61BC1" w:rsidRDefault="00361BC1">
      <w:pPr>
        <w:spacing w:after="0" w:line="240" w:lineRule="auto"/>
        <w:rPr>
          <w:lang w:val="en-GB"/>
        </w:rPr>
      </w:pPr>
      <w:r>
        <w:rPr>
          <w:lang w:val="en-GB"/>
        </w:rPr>
        <w:br w:type="page"/>
      </w:r>
    </w:p>
    <w:p w:rsidR="00361BC1" w:rsidRDefault="00361BC1" w:rsidP="00E16CD5">
      <w:pPr>
        <w:spacing w:after="0"/>
        <w:jc w:val="both"/>
        <w:rPr>
          <w:lang w:val="en-GB"/>
        </w:rPr>
      </w:pPr>
      <w:r>
        <w:rPr>
          <w:lang w:val="en-GB"/>
        </w:rPr>
        <w:lastRenderedPageBreak/>
        <w:t xml:space="preserve">Since the default settings do not correspond to the ones used in the publication, we are going to change them accordingly: select </w:t>
      </w:r>
      <w:r w:rsidR="005E1605">
        <w:rPr>
          <w:lang w:val="en-GB"/>
        </w:rPr>
        <w:t>‘oxidation of m’, ‘pyro-</w:t>
      </w:r>
      <w:proofErr w:type="spellStart"/>
      <w:r w:rsidR="005E1605">
        <w:rPr>
          <w:lang w:val="en-GB"/>
        </w:rPr>
        <w:t>glu</w:t>
      </w:r>
      <w:proofErr w:type="spellEnd"/>
      <w:r w:rsidR="005E1605">
        <w:rPr>
          <w:lang w:val="en-GB"/>
        </w:rPr>
        <w:t xml:space="preserve"> from n-term q’ and ‘</w:t>
      </w:r>
      <w:proofErr w:type="spellStart"/>
      <w:r w:rsidR="005E1605">
        <w:rPr>
          <w:lang w:val="en-GB"/>
        </w:rPr>
        <w:t>deamidation</w:t>
      </w:r>
      <w:proofErr w:type="spellEnd"/>
      <w:r w:rsidR="005E1605">
        <w:rPr>
          <w:lang w:val="en-GB"/>
        </w:rPr>
        <w:t xml:space="preserve"> of n and q’ as variable modifications and change both precursor and fragment ions tolerances to 0.3 Da:</w:t>
      </w:r>
    </w:p>
    <w:p w:rsidR="005E1605" w:rsidRDefault="00F07C6B" w:rsidP="005E1605">
      <w:pPr>
        <w:spacing w:after="0"/>
        <w:jc w:val="center"/>
        <w:rPr>
          <w:lang w:val="en-GB"/>
        </w:rPr>
      </w:pPr>
      <w:r>
        <w:rPr>
          <w:noProof/>
          <w:lang w:val="nb-NO" w:eastAsia="nb-NO"/>
        </w:rPr>
        <w:drawing>
          <wp:inline distT="0" distB="0" distL="0" distR="0">
            <wp:extent cx="3499785" cy="2946400"/>
            <wp:effectExtent l="38100" t="38100" r="81915" b="82550"/>
            <wp:docPr id="10" name="Picture 10" descr="D:\java\PeptideShaker\wiki\tutorial\4 - Online Repositories\4.3 - Reprocess\illustrations\searchg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va\PeptideShaker\wiki\tutorial\4 - Online Repositories\4.3 - Reprocess\illustrations\searchgui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9785" cy="2946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E1605" w:rsidRDefault="005E1605" w:rsidP="005E1605">
      <w:pPr>
        <w:spacing w:after="0"/>
        <w:jc w:val="center"/>
        <w:rPr>
          <w:lang w:val="en-GB"/>
        </w:rPr>
      </w:pPr>
    </w:p>
    <w:p w:rsidR="00F07C6B" w:rsidRDefault="00F07C6B" w:rsidP="005E1605">
      <w:pPr>
        <w:spacing w:after="0"/>
        <w:jc w:val="center"/>
        <w:rPr>
          <w:lang w:val="en-GB"/>
        </w:rPr>
      </w:pPr>
    </w:p>
    <w:p w:rsidR="001415CD" w:rsidRDefault="001415CD">
      <w:pPr>
        <w:spacing w:after="0" w:line="240" w:lineRule="auto"/>
        <w:rPr>
          <w:lang w:val="en-GB"/>
        </w:rPr>
      </w:pPr>
      <w:r>
        <w:rPr>
          <w:lang w:val="en-GB"/>
        </w:rPr>
        <w:br w:type="page"/>
      </w:r>
    </w:p>
    <w:p w:rsidR="005E1605" w:rsidRDefault="001415CD" w:rsidP="001415CD">
      <w:pPr>
        <w:spacing w:after="0"/>
        <w:jc w:val="both"/>
        <w:rPr>
          <w:lang w:val="en-GB"/>
        </w:rPr>
      </w:pPr>
      <w:r>
        <w:rPr>
          <w:lang w:val="en-GB"/>
        </w:rPr>
        <w:lastRenderedPageBreak/>
        <w:t xml:space="preserve">We are also going to start </w:t>
      </w:r>
      <w:proofErr w:type="spellStart"/>
      <w:r w:rsidRPr="001415CD">
        <w:rPr>
          <w:color w:val="1F497D" w:themeColor="text2"/>
          <w:lang w:val="en-GB"/>
        </w:rPr>
        <w:t>PeptideShaker</w:t>
      </w:r>
      <w:proofErr w:type="spellEnd"/>
      <w:r>
        <w:rPr>
          <w:lang w:val="en-GB"/>
        </w:rPr>
        <w:t xml:space="preserve"> directly once the search is finished. Note that this feature is still under testing and that in case of failure you can follow the manual project creation of the identification tutorial. Select ‘</w:t>
      </w:r>
      <w:proofErr w:type="spellStart"/>
      <w:r>
        <w:rPr>
          <w:lang w:val="en-GB"/>
        </w:rPr>
        <w:t>PeptideShaker</w:t>
      </w:r>
      <w:proofErr w:type="spellEnd"/>
      <w:r>
        <w:rPr>
          <w:lang w:val="en-GB"/>
        </w:rPr>
        <w:t>’ in post-processing and add your project details:</w:t>
      </w:r>
    </w:p>
    <w:p w:rsidR="00361BC1" w:rsidRDefault="00F07C6B" w:rsidP="001415CD">
      <w:pPr>
        <w:spacing w:after="0"/>
        <w:jc w:val="center"/>
        <w:rPr>
          <w:lang w:val="en-GB"/>
        </w:rPr>
      </w:pPr>
      <w:r>
        <w:rPr>
          <w:noProof/>
          <w:lang w:val="nb-NO" w:eastAsia="nb-NO"/>
        </w:rPr>
        <w:drawing>
          <wp:inline distT="0" distB="0" distL="0" distR="0">
            <wp:extent cx="3513328" cy="2533650"/>
            <wp:effectExtent l="38100" t="38100" r="68580" b="76200"/>
            <wp:docPr id="12" name="Picture 12" descr="D:\java\PeptideShaker\wiki\tutorial\4 - Online Repositories\4.3 - Reprocess\illustrations\searchg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va\PeptideShaker\wiki\tutorial\4 - Online Repositories\4.3 - Reprocess\illustrations\searchgui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3328" cy="2533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415CD" w:rsidRDefault="001415CD" w:rsidP="00E16CD5">
      <w:pPr>
        <w:spacing w:after="0"/>
        <w:jc w:val="both"/>
        <w:rPr>
          <w:lang w:val="en-GB"/>
        </w:rPr>
      </w:pPr>
    </w:p>
    <w:p w:rsidR="001415CD" w:rsidRDefault="002031BC" w:rsidP="00E16CD5">
      <w:pPr>
        <w:spacing w:after="0"/>
        <w:jc w:val="both"/>
        <w:rPr>
          <w:lang w:val="en-GB"/>
        </w:rPr>
      </w:pPr>
      <w:r>
        <w:rPr>
          <w:lang w:val="en-GB"/>
        </w:rPr>
        <w:t xml:space="preserve">Note that your </w:t>
      </w:r>
      <w:proofErr w:type="spellStart"/>
      <w:r>
        <w:rPr>
          <w:lang w:val="en-GB"/>
        </w:rPr>
        <w:t>PeptideShaker</w:t>
      </w:r>
      <w:proofErr w:type="spellEnd"/>
      <w:r>
        <w:rPr>
          <w:lang w:val="en-GB"/>
        </w:rPr>
        <w:t xml:space="preserve"> project will be saved automatically in the chosen file. </w:t>
      </w:r>
      <w:r w:rsidR="00E35A96">
        <w:rPr>
          <w:lang w:val="en-GB"/>
        </w:rPr>
        <w:t>Once this is finished, start your search:</w:t>
      </w:r>
    </w:p>
    <w:p w:rsidR="00E35A96" w:rsidRDefault="00E35A96" w:rsidP="00E35A96">
      <w:pPr>
        <w:spacing w:after="0"/>
        <w:jc w:val="center"/>
        <w:rPr>
          <w:lang w:val="en-GB"/>
        </w:rPr>
      </w:pPr>
      <w:r>
        <w:rPr>
          <w:noProof/>
          <w:lang w:val="nb-NO" w:eastAsia="nb-NO"/>
        </w:rPr>
        <w:drawing>
          <wp:inline distT="0" distB="0" distL="0" distR="0" wp14:anchorId="78211874" wp14:editId="28B41849">
            <wp:extent cx="3723594" cy="2673350"/>
            <wp:effectExtent l="0" t="0" r="0" b="0"/>
            <wp:docPr id="13" name="Picture 13" descr="D:\java\PeptideShaker\wiki\tutorial\4 - Online Repositories\4.3 - Reprocess\illustrations\searchg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ava\PeptideShaker\wiki\tutorial\4 - Online Repositories\4.3 - Reprocess\illustrations\searchgui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5467" cy="2674695"/>
                    </a:xfrm>
                    <a:prstGeom prst="rect">
                      <a:avLst/>
                    </a:prstGeom>
                    <a:noFill/>
                    <a:ln>
                      <a:noFill/>
                    </a:ln>
                  </pic:spPr>
                </pic:pic>
              </a:graphicData>
            </a:graphic>
          </wp:inline>
        </w:drawing>
      </w:r>
    </w:p>
    <w:p w:rsidR="001415CD" w:rsidRDefault="00442CB9" w:rsidP="00E16CD5">
      <w:pPr>
        <w:spacing w:after="0"/>
        <w:jc w:val="both"/>
        <w:rPr>
          <w:lang w:val="en-GB"/>
        </w:rPr>
      </w:pPr>
      <w:r>
        <w:rPr>
          <w:noProof/>
          <w:lang w:val="nb-NO" w:eastAsia="nb-NO"/>
        </w:rPr>
        <w:pict>
          <v:shapetype id="_x0000_t202" coordsize="21600,21600" o:spt="202" path="m,l,21600r21600,l21600,xe">
            <v:stroke joinstyle="miter"/>
            <v:path gradientshapeok="t" o:connecttype="rect"/>
          </v:shapetype>
          <v:shape id="_x0000_s1026" type="#_x0000_t202" style="position:absolute;left:0;text-align:left;margin-left:494.6pt;margin-top:7.2pt;width:128.25pt;height:81.5pt;z-index:251658240;mso-position-horizontal:right;mso-position-horizontal-relative:margin" fillcolor="#ffc">
            <v:textbox>
              <w:txbxContent>
                <w:p w:rsidR="002031BC" w:rsidRPr="001B1D74" w:rsidRDefault="002031BC" w:rsidP="002031BC">
                  <w:pPr>
                    <w:jc w:val="both"/>
                    <w:rPr>
                      <w:sz w:val="20"/>
                      <w:szCs w:val="20"/>
                    </w:rPr>
                  </w:pPr>
                  <w:r w:rsidRPr="00016A70">
                    <w:rPr>
                      <w:b/>
                      <w:sz w:val="20"/>
                      <w:szCs w:val="20"/>
                    </w:rPr>
                    <w:t>Tip</w:t>
                  </w:r>
                  <w:proofErr w:type="gramStart"/>
                  <w:r w:rsidRPr="00016A70">
                    <w:rPr>
                      <w:b/>
                      <w:sz w:val="20"/>
                      <w:szCs w:val="20"/>
                    </w:rPr>
                    <w:t>:</w:t>
                  </w:r>
                  <w:proofErr w:type="gramEnd"/>
                  <w:r w:rsidRPr="00016A70">
                    <w:rPr>
                      <w:sz w:val="20"/>
                      <w:szCs w:val="20"/>
                    </w:rPr>
                    <w:br/>
                  </w:r>
                  <w:r>
                    <w:rPr>
                      <w:i/>
                      <w:lang w:val="en-GB"/>
                    </w:rPr>
                    <w:t>Run demanding searches and automated post-processing overnight!</w:t>
                  </w:r>
                </w:p>
              </w:txbxContent>
            </v:textbox>
            <w10:wrap type="square" anchorx="margin"/>
          </v:shape>
        </w:pict>
      </w:r>
    </w:p>
    <w:p w:rsidR="00E35A96" w:rsidRDefault="00E35A96" w:rsidP="00E16CD5">
      <w:pPr>
        <w:spacing w:after="0"/>
        <w:jc w:val="both"/>
        <w:rPr>
          <w:lang w:val="en-GB"/>
        </w:rPr>
      </w:pPr>
      <w:r>
        <w:rPr>
          <w:lang w:val="en-GB"/>
        </w:rPr>
        <w:t>Note that the complete reprocessing of this dataset took only three minutes on a regular laptop.</w:t>
      </w:r>
    </w:p>
    <w:p w:rsidR="00E35A96" w:rsidRDefault="00E35A96">
      <w:pPr>
        <w:spacing w:after="0" w:line="240" w:lineRule="auto"/>
        <w:rPr>
          <w:lang w:val="en-GB"/>
        </w:rPr>
      </w:pPr>
      <w:r>
        <w:rPr>
          <w:lang w:val="en-GB"/>
        </w:rPr>
        <w:br w:type="page"/>
      </w:r>
    </w:p>
    <w:p w:rsidR="00E35A96" w:rsidRDefault="00E35A96" w:rsidP="00E16CD5">
      <w:pPr>
        <w:spacing w:after="0"/>
        <w:jc w:val="both"/>
        <w:rPr>
          <w:lang w:val="en-GB"/>
        </w:rPr>
      </w:pPr>
      <w:r>
        <w:rPr>
          <w:lang w:val="en-GB"/>
        </w:rPr>
        <w:lastRenderedPageBreak/>
        <w:t xml:space="preserve">After loading in </w:t>
      </w:r>
      <w:proofErr w:type="spellStart"/>
      <w:r>
        <w:rPr>
          <w:lang w:val="en-GB"/>
        </w:rPr>
        <w:t>PeptideShaker</w:t>
      </w:r>
      <w:proofErr w:type="spellEnd"/>
      <w:r>
        <w:rPr>
          <w:lang w:val="en-GB"/>
        </w:rPr>
        <w:t xml:space="preserve"> you should see the following results:</w:t>
      </w:r>
    </w:p>
    <w:p w:rsidR="00E35A96" w:rsidRDefault="00E35A96" w:rsidP="00E35A96">
      <w:pPr>
        <w:spacing w:after="0"/>
        <w:jc w:val="center"/>
        <w:rPr>
          <w:lang w:val="en-GB"/>
        </w:rPr>
      </w:pPr>
      <w:commentRangeStart w:id="2"/>
      <w:r>
        <w:rPr>
          <w:noProof/>
          <w:lang w:val="nb-NO" w:eastAsia="nb-NO"/>
        </w:rPr>
        <w:drawing>
          <wp:inline distT="0" distB="0" distL="0" distR="0" wp14:anchorId="101690A2" wp14:editId="4CB7568A">
            <wp:extent cx="5930900" cy="3162300"/>
            <wp:effectExtent l="38100" t="38100" r="69850" b="76200"/>
            <wp:docPr id="14" name="Picture 14" descr="D:\java\PeptideShaker\wiki\tutorial\4 - Online Repositories\4.3 - Reprocess\illustrations\PeptideShak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va\PeptideShaker\wiki\tutorial\4 - Online Repositories\4.3 - Reprocess\illustrations\PeptideShaker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3162300"/>
                    </a:xfrm>
                    <a:prstGeom prst="rect">
                      <a:avLst/>
                    </a:prstGeom>
                    <a:noFill/>
                    <a:ln>
                      <a:noFill/>
                    </a:ln>
                    <a:effectLst>
                      <a:outerShdw blurRad="50800" dist="38100" dir="2700000" algn="tl" rotWithShape="0">
                        <a:prstClr val="black">
                          <a:alpha val="40000"/>
                        </a:prstClr>
                      </a:outerShdw>
                    </a:effectLst>
                  </pic:spPr>
                </pic:pic>
              </a:graphicData>
            </a:graphic>
          </wp:inline>
        </w:drawing>
      </w:r>
      <w:commentRangeEnd w:id="2"/>
      <w:r w:rsidR="002031BC">
        <w:rPr>
          <w:rStyle w:val="CommentReference"/>
        </w:rPr>
        <w:commentReference w:id="2"/>
      </w:r>
    </w:p>
    <w:p w:rsidR="00E35A96" w:rsidRDefault="00E35A96" w:rsidP="00E16CD5">
      <w:pPr>
        <w:spacing w:after="0"/>
        <w:jc w:val="both"/>
        <w:rPr>
          <w:lang w:val="en-GB"/>
        </w:rPr>
      </w:pPr>
    </w:p>
    <w:p w:rsidR="00E35A96" w:rsidRDefault="00E35A96" w:rsidP="00E16CD5">
      <w:pPr>
        <w:spacing w:after="0"/>
        <w:jc w:val="both"/>
        <w:rPr>
          <w:i/>
          <w:lang w:val="en-GB"/>
        </w:rPr>
      </w:pPr>
      <w:r w:rsidRPr="00E35A96">
        <w:rPr>
          <w:i/>
          <w:lang w:val="en-GB"/>
        </w:rPr>
        <w:t>After this simple reprocessing, what is the new identification rate?</w:t>
      </w:r>
      <w:r w:rsidR="007E528B">
        <w:rPr>
          <w:i/>
          <w:lang w:val="en-GB"/>
        </w:rPr>
        <w:t xml:space="preserve"> </w:t>
      </w:r>
    </w:p>
    <w:p w:rsidR="00E35A96" w:rsidRPr="00E35A96" w:rsidRDefault="00E35A96" w:rsidP="00E35A96">
      <w:pPr>
        <w:spacing w:after="0"/>
        <w:ind w:left="1134"/>
        <w:jc w:val="both"/>
        <w:rPr>
          <w:i/>
          <w:color w:val="0000FF"/>
          <w:lang w:val="en-GB"/>
        </w:rPr>
      </w:pPr>
      <w:r>
        <w:rPr>
          <w:i/>
          <w:color w:val="0000FF"/>
          <w:lang w:val="en-GB"/>
        </w:rPr>
        <w:t>If you select the “Spectrum IDs” tab, you will see that</w:t>
      </w:r>
      <w:r w:rsidR="00B502DC">
        <w:rPr>
          <w:i/>
          <w:color w:val="0000FF"/>
          <w:lang w:val="en-GB"/>
        </w:rPr>
        <w:t xml:space="preserve"> 1,768 spectra out of 3,565</w:t>
      </w:r>
      <w:r>
        <w:rPr>
          <w:i/>
          <w:color w:val="0000FF"/>
          <w:lang w:val="en-GB"/>
        </w:rPr>
        <w:t xml:space="preserve"> </w:t>
      </w:r>
      <w:r w:rsidR="00B502DC">
        <w:rPr>
          <w:i/>
          <w:color w:val="0000FF"/>
          <w:lang w:val="en-GB"/>
        </w:rPr>
        <w:t>(</w:t>
      </w:r>
      <w:r>
        <w:rPr>
          <w:i/>
          <w:color w:val="0000FF"/>
          <w:lang w:val="en-GB"/>
        </w:rPr>
        <w:t>49.6%</w:t>
      </w:r>
      <w:r w:rsidR="00B502DC">
        <w:rPr>
          <w:i/>
          <w:color w:val="0000FF"/>
          <w:lang w:val="en-GB"/>
        </w:rPr>
        <w:t>)</w:t>
      </w:r>
      <w:r>
        <w:rPr>
          <w:i/>
          <w:color w:val="0000FF"/>
          <w:lang w:val="en-GB"/>
        </w:rPr>
        <w:t xml:space="preserve"> identified at 1% FDR. </w:t>
      </w:r>
    </w:p>
    <w:p w:rsidR="00E35A96" w:rsidRDefault="00E35A96" w:rsidP="00E16CD5">
      <w:pPr>
        <w:spacing w:after="0"/>
        <w:jc w:val="both"/>
        <w:rPr>
          <w:lang w:val="en-GB"/>
        </w:rPr>
      </w:pPr>
    </w:p>
    <w:p w:rsidR="00160436" w:rsidRDefault="00160436" w:rsidP="00E16CD5">
      <w:pPr>
        <w:spacing w:after="0"/>
        <w:jc w:val="both"/>
        <w:rPr>
          <w:lang w:val="en-GB"/>
        </w:rPr>
      </w:pPr>
      <w:r>
        <w:rPr>
          <w:lang w:val="en-GB"/>
        </w:rPr>
        <w:t xml:space="preserve">Since different validation methods were employed in the original manuscript and during reprocessing, we can obviously not compare the two identification rates. The real interest of the </w:t>
      </w:r>
      <w:proofErr w:type="spellStart"/>
      <w:r>
        <w:rPr>
          <w:lang w:val="en-GB"/>
        </w:rPr>
        <w:t>reshake</w:t>
      </w:r>
      <w:proofErr w:type="spellEnd"/>
      <w:r>
        <w:rPr>
          <w:lang w:val="en-GB"/>
        </w:rPr>
        <w:t xml:space="preserve"> feature is actually that you can investigate this dataset as if it were yours. </w:t>
      </w:r>
      <w:commentRangeStart w:id="3"/>
      <w:r>
        <w:rPr>
          <w:lang w:val="en-GB"/>
        </w:rPr>
        <w:t>For instance, you can look for a particular protein or modification.</w:t>
      </w:r>
      <w:commentRangeEnd w:id="3"/>
      <w:r w:rsidR="0060714D">
        <w:rPr>
          <w:rStyle w:val="CommentReference"/>
        </w:rPr>
        <w:commentReference w:id="3"/>
      </w:r>
    </w:p>
    <w:p w:rsidR="00160436" w:rsidRDefault="00160436" w:rsidP="00E16CD5">
      <w:pPr>
        <w:spacing w:after="0"/>
        <w:jc w:val="both"/>
        <w:rPr>
          <w:lang w:val="en-GB"/>
        </w:rPr>
      </w:pPr>
    </w:p>
    <w:p w:rsidR="00983D56" w:rsidRDefault="00983D56" w:rsidP="00E16CD5">
      <w:pPr>
        <w:spacing w:after="0"/>
        <w:jc w:val="both"/>
        <w:rPr>
          <w:lang w:val="en-GB"/>
        </w:rPr>
      </w:pPr>
      <w:r>
        <w:rPr>
          <w:lang w:val="en-GB"/>
        </w:rPr>
        <w:br w:type="page"/>
      </w:r>
    </w:p>
    <w:p w:rsidR="007C26C4" w:rsidRPr="00916506" w:rsidRDefault="007C26C4" w:rsidP="007C26C4">
      <w:pPr>
        <w:pStyle w:val="Title"/>
        <w:rPr>
          <w:lang w:val="fr-FR"/>
        </w:rPr>
      </w:pPr>
      <w:proofErr w:type="spellStart"/>
      <w:r w:rsidRPr="00916506">
        <w:rPr>
          <w:lang w:val="fr-FR"/>
        </w:rPr>
        <w:lastRenderedPageBreak/>
        <w:t>References</w:t>
      </w:r>
      <w:proofErr w:type="spellEnd"/>
    </w:p>
    <w:p w:rsidR="001415CD" w:rsidRPr="001415CD" w:rsidRDefault="00045282" w:rsidP="001415CD">
      <w:pPr>
        <w:spacing w:after="0" w:line="240" w:lineRule="auto"/>
        <w:ind w:left="720" w:hanging="720"/>
        <w:rPr>
          <w:rFonts w:cs="Calibri"/>
          <w:lang w:val="fr-FR"/>
        </w:rPr>
      </w:pPr>
      <w:r>
        <w:rPr>
          <w:lang w:val="en-GB"/>
        </w:rPr>
        <w:fldChar w:fldCharType="begin"/>
      </w:r>
      <w:r w:rsidR="00072926" w:rsidRPr="001415CD">
        <w:rPr>
          <w:lang w:val="fr-FR"/>
        </w:rPr>
        <w:instrText xml:space="preserve"> ADDIN EN.REFLIST </w:instrText>
      </w:r>
      <w:r>
        <w:rPr>
          <w:lang w:val="en-GB"/>
        </w:rPr>
        <w:fldChar w:fldCharType="end"/>
      </w:r>
      <w:bookmarkStart w:id="4" w:name="_ENREF_1"/>
      <w:r w:rsidR="001415CD" w:rsidRPr="001415CD">
        <w:rPr>
          <w:rFonts w:cs="Calibri"/>
          <w:lang w:val="fr-FR"/>
        </w:rPr>
        <w:t>1.</w:t>
      </w:r>
      <w:r w:rsidR="001415CD" w:rsidRPr="001415CD">
        <w:rPr>
          <w:rFonts w:cs="Calibri"/>
          <w:lang w:val="fr-FR"/>
        </w:rPr>
        <w:tab/>
        <w:t xml:space="preserve">Martens, L. et al. </w:t>
      </w:r>
      <w:r w:rsidR="001415CD" w:rsidRPr="00916506">
        <w:rPr>
          <w:rFonts w:cs="Calibri"/>
        </w:rPr>
        <w:t xml:space="preserve">PRIDE: the proteomics identifications database. </w:t>
      </w:r>
      <w:proofErr w:type="spellStart"/>
      <w:r w:rsidR="001415CD" w:rsidRPr="001415CD">
        <w:rPr>
          <w:rFonts w:cs="Calibri"/>
          <w:i/>
          <w:lang w:val="fr-FR"/>
        </w:rPr>
        <w:t>Proteomics</w:t>
      </w:r>
      <w:proofErr w:type="spellEnd"/>
      <w:r w:rsidR="001415CD" w:rsidRPr="001415CD">
        <w:rPr>
          <w:rFonts w:cs="Calibri"/>
          <w:lang w:val="fr-FR"/>
        </w:rPr>
        <w:t xml:space="preserve"> </w:t>
      </w:r>
      <w:r w:rsidR="001415CD" w:rsidRPr="001415CD">
        <w:rPr>
          <w:rFonts w:cs="Calibri"/>
          <w:b/>
          <w:lang w:val="fr-FR"/>
        </w:rPr>
        <w:t>5</w:t>
      </w:r>
      <w:r w:rsidR="001415CD" w:rsidRPr="001415CD">
        <w:rPr>
          <w:rFonts w:cs="Calibri"/>
          <w:lang w:val="fr-FR"/>
        </w:rPr>
        <w:t>, 3537-3545 (2005).</w:t>
      </w:r>
      <w:bookmarkEnd w:id="4"/>
    </w:p>
    <w:p w:rsidR="001415CD" w:rsidRPr="001415CD" w:rsidRDefault="001415CD" w:rsidP="001415CD">
      <w:pPr>
        <w:spacing w:after="0" w:line="240" w:lineRule="auto"/>
        <w:ind w:left="720" w:hanging="720"/>
        <w:rPr>
          <w:rFonts w:cs="Calibri"/>
        </w:rPr>
      </w:pPr>
      <w:bookmarkStart w:id="5" w:name="_ENREF_2"/>
      <w:r w:rsidRPr="00916506">
        <w:rPr>
          <w:rFonts w:cs="Calibri"/>
        </w:rPr>
        <w:t>2.</w:t>
      </w:r>
      <w:r w:rsidRPr="00916506">
        <w:rPr>
          <w:rFonts w:cs="Calibri"/>
        </w:rPr>
        <w:tab/>
        <w:t xml:space="preserve">Martens, L. et al. </w:t>
      </w:r>
      <w:r w:rsidRPr="001415CD">
        <w:rPr>
          <w:rFonts w:cs="Calibri"/>
        </w:rPr>
        <w:t xml:space="preserve">The human platelet proteome mapped by peptide-centric proteomics: a functional protein profile. </w:t>
      </w:r>
      <w:proofErr w:type="gramStart"/>
      <w:r w:rsidRPr="001415CD">
        <w:rPr>
          <w:rFonts w:cs="Calibri"/>
          <w:i/>
        </w:rPr>
        <w:t>Proteomics</w:t>
      </w:r>
      <w:r w:rsidRPr="001415CD">
        <w:rPr>
          <w:rFonts w:cs="Calibri"/>
        </w:rPr>
        <w:t xml:space="preserve"> </w:t>
      </w:r>
      <w:r w:rsidRPr="001415CD">
        <w:rPr>
          <w:rFonts w:cs="Calibri"/>
          <w:b/>
        </w:rPr>
        <w:t>5</w:t>
      </w:r>
      <w:r w:rsidRPr="001415CD">
        <w:rPr>
          <w:rFonts w:cs="Calibri"/>
        </w:rPr>
        <w:t>, 3193-3204 (2005).</w:t>
      </w:r>
      <w:bookmarkEnd w:id="5"/>
      <w:proofErr w:type="gramEnd"/>
    </w:p>
    <w:p w:rsidR="001415CD" w:rsidRPr="001415CD" w:rsidRDefault="001415CD" w:rsidP="001415CD">
      <w:pPr>
        <w:spacing w:after="0" w:line="240" w:lineRule="auto"/>
        <w:ind w:left="720" w:hanging="720"/>
        <w:rPr>
          <w:rFonts w:cs="Calibri"/>
        </w:rPr>
      </w:pPr>
      <w:bookmarkStart w:id="6" w:name="_ENREF_3"/>
      <w:r w:rsidRPr="001415CD">
        <w:rPr>
          <w:rFonts w:cs="Calibri"/>
        </w:rPr>
        <w:t>3.</w:t>
      </w:r>
      <w:r w:rsidRPr="001415CD">
        <w:rPr>
          <w:rFonts w:cs="Calibri"/>
        </w:rPr>
        <w:tab/>
      </w:r>
      <w:proofErr w:type="spellStart"/>
      <w:r w:rsidRPr="001415CD">
        <w:rPr>
          <w:rFonts w:cs="Calibri"/>
        </w:rPr>
        <w:t>Griss</w:t>
      </w:r>
      <w:proofErr w:type="spellEnd"/>
      <w:r w:rsidRPr="001415CD">
        <w:rPr>
          <w:rFonts w:cs="Calibri"/>
        </w:rPr>
        <w:t xml:space="preserve">, J. et al. Consequences of the discontinuation of the International Protein Index (IPI) database and its substitution by the </w:t>
      </w:r>
      <w:proofErr w:type="spellStart"/>
      <w:r w:rsidRPr="001415CD">
        <w:rPr>
          <w:rFonts w:cs="Calibri"/>
        </w:rPr>
        <w:t>UniProtKB</w:t>
      </w:r>
      <w:proofErr w:type="spellEnd"/>
      <w:r w:rsidRPr="001415CD">
        <w:rPr>
          <w:rFonts w:cs="Calibri"/>
        </w:rPr>
        <w:t xml:space="preserve"> "complete proteome" sets. </w:t>
      </w:r>
      <w:proofErr w:type="gramStart"/>
      <w:r w:rsidRPr="001415CD">
        <w:rPr>
          <w:rFonts w:cs="Calibri"/>
          <w:i/>
        </w:rPr>
        <w:t>Proteomics</w:t>
      </w:r>
      <w:r w:rsidRPr="001415CD">
        <w:rPr>
          <w:rFonts w:cs="Calibri"/>
        </w:rPr>
        <w:t xml:space="preserve"> </w:t>
      </w:r>
      <w:r w:rsidRPr="001415CD">
        <w:rPr>
          <w:rFonts w:cs="Calibri"/>
          <w:b/>
        </w:rPr>
        <w:t>11</w:t>
      </w:r>
      <w:r w:rsidRPr="001415CD">
        <w:rPr>
          <w:rFonts w:cs="Calibri"/>
        </w:rPr>
        <w:t>, 4434-4438 (2011).</w:t>
      </w:r>
      <w:bookmarkEnd w:id="6"/>
      <w:proofErr w:type="gramEnd"/>
    </w:p>
    <w:p w:rsidR="00076FE5" w:rsidRPr="00B502DC" w:rsidRDefault="001415CD" w:rsidP="00B502DC">
      <w:pPr>
        <w:spacing w:line="240" w:lineRule="auto"/>
        <w:ind w:left="720" w:hanging="720"/>
        <w:rPr>
          <w:rFonts w:cs="Calibri"/>
        </w:rPr>
      </w:pPr>
      <w:bookmarkStart w:id="7" w:name="_ENREF_4"/>
      <w:r w:rsidRPr="001415CD">
        <w:rPr>
          <w:rFonts w:cs="Calibri"/>
        </w:rPr>
        <w:t>4.</w:t>
      </w:r>
      <w:r w:rsidRPr="001415CD">
        <w:rPr>
          <w:rFonts w:cs="Calibri"/>
        </w:rPr>
        <w:tab/>
        <w:t xml:space="preserve">Martens, L. et al. Do we want our data raw? </w:t>
      </w:r>
      <w:proofErr w:type="gramStart"/>
      <w:r w:rsidRPr="001415CD">
        <w:rPr>
          <w:rFonts w:cs="Calibri"/>
        </w:rPr>
        <w:t>Including binary mass spectrometry data in public proteomics data repositories.</w:t>
      </w:r>
      <w:proofErr w:type="gramEnd"/>
      <w:r w:rsidRPr="001415CD">
        <w:rPr>
          <w:rFonts w:cs="Calibri"/>
        </w:rPr>
        <w:t xml:space="preserve"> </w:t>
      </w:r>
      <w:proofErr w:type="gramStart"/>
      <w:r w:rsidRPr="001415CD">
        <w:rPr>
          <w:rFonts w:cs="Calibri"/>
          <w:i/>
        </w:rPr>
        <w:t>Proteomics</w:t>
      </w:r>
      <w:r w:rsidRPr="001415CD">
        <w:rPr>
          <w:rFonts w:cs="Calibri"/>
        </w:rPr>
        <w:t xml:space="preserve"> </w:t>
      </w:r>
      <w:r w:rsidRPr="001415CD">
        <w:rPr>
          <w:rFonts w:cs="Calibri"/>
          <w:b/>
        </w:rPr>
        <w:t>5</w:t>
      </w:r>
      <w:r w:rsidRPr="001415CD">
        <w:rPr>
          <w:rFonts w:cs="Calibri"/>
        </w:rPr>
        <w:t>, 3501-3505 (2005).</w:t>
      </w:r>
      <w:bookmarkEnd w:id="7"/>
      <w:proofErr w:type="gramEnd"/>
    </w:p>
    <w:p w:rsidR="002C4A56" w:rsidRPr="00072926" w:rsidRDefault="002C4A56" w:rsidP="00072926">
      <w:pPr>
        <w:rPr>
          <w:lang w:val="en-GB"/>
        </w:rPr>
      </w:pPr>
    </w:p>
    <w:sectPr w:rsidR="002C4A56" w:rsidRPr="00072926" w:rsidSect="00005785">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rc Vaudel" w:date="2013-06-10T11:54:00Z" w:initials="Marc">
    <w:p w:rsidR="002F7C38" w:rsidRDefault="002F7C38">
      <w:pPr>
        <w:pStyle w:val="CommentText"/>
      </w:pPr>
      <w:r>
        <w:rPr>
          <w:rStyle w:val="CommentReference"/>
        </w:rPr>
        <w:annotationRef/>
      </w:r>
      <w:r>
        <w:rPr>
          <w:rStyle w:val="CommentReference"/>
        </w:rPr>
        <w:t>Would it not be more intuitive at the beginning of the line?</w:t>
      </w:r>
    </w:p>
  </w:comment>
  <w:comment w:id="2" w:author="Marc Vaudel" w:date="2013-06-10T16:01:00Z" w:initials="Marc">
    <w:p w:rsidR="002031BC" w:rsidRDefault="002031BC">
      <w:pPr>
        <w:pStyle w:val="CommentText"/>
      </w:pPr>
      <w:r>
        <w:rPr>
          <w:rStyle w:val="CommentReference"/>
        </w:rPr>
        <w:annotationRef/>
      </w:r>
      <w:r>
        <w:t>@</w:t>
      </w:r>
      <w:proofErr w:type="spellStart"/>
      <w:r>
        <w:t>Lennart</w:t>
      </w:r>
      <w:proofErr w:type="spellEnd"/>
      <w:r>
        <w:t>, would you have some screenshots of the way the data was presented when you wrote the paper?</w:t>
      </w:r>
    </w:p>
  </w:comment>
  <w:comment w:id="3" w:author="Marc Vaudel" w:date="2013-06-10T16:15:00Z" w:initials="Marc">
    <w:p w:rsidR="0060714D" w:rsidRDefault="0060714D">
      <w:pPr>
        <w:pStyle w:val="CommentText"/>
      </w:pPr>
      <w:r>
        <w:rPr>
          <w:rStyle w:val="CommentReference"/>
        </w:rPr>
        <w:annotationRef/>
      </w:r>
      <w:r>
        <w:t xml:space="preserve">Any good example? I gave a go at the recalibration but as you can see the spectra are really beautifully annotated… When looking at the </w:t>
      </w:r>
      <w:proofErr w:type="spellStart"/>
      <w:r>
        <w:t>non assigned</w:t>
      </w:r>
      <w:proofErr w:type="spellEnd"/>
      <w:r>
        <w:t xml:space="preserve"> spectra I guess some could be derived from peptides but the mass deviation is not what makes us blind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CB9" w:rsidRDefault="00442CB9" w:rsidP="00C22471">
      <w:pPr>
        <w:spacing w:after="0" w:line="240" w:lineRule="auto"/>
      </w:pPr>
      <w:r>
        <w:separator/>
      </w:r>
    </w:p>
  </w:endnote>
  <w:endnote w:type="continuationSeparator" w:id="0">
    <w:p w:rsidR="00442CB9" w:rsidRDefault="00442CB9"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045282" w:rsidRPr="00EE5E45">
      <w:rPr>
        <w:b/>
      </w:rPr>
      <w:fldChar w:fldCharType="begin"/>
    </w:r>
    <w:r w:rsidRPr="00EE5E45">
      <w:rPr>
        <w:b/>
      </w:rPr>
      <w:instrText xml:space="preserve"> PAGE </w:instrText>
    </w:r>
    <w:r w:rsidR="00045282" w:rsidRPr="00EE5E45">
      <w:rPr>
        <w:b/>
      </w:rPr>
      <w:fldChar w:fldCharType="separate"/>
    </w:r>
    <w:r w:rsidR="0010661C">
      <w:rPr>
        <w:b/>
        <w:noProof/>
      </w:rPr>
      <w:t>1</w:t>
    </w:r>
    <w:r w:rsidR="00045282" w:rsidRPr="00EE5E45">
      <w:rPr>
        <w:b/>
      </w:rPr>
      <w:fldChar w:fldCharType="end"/>
    </w:r>
    <w:r w:rsidRPr="00EE5E45">
      <w:t xml:space="preserve"> of </w:t>
    </w:r>
    <w:r w:rsidR="00045282" w:rsidRPr="00EE5E45">
      <w:rPr>
        <w:b/>
      </w:rPr>
      <w:fldChar w:fldCharType="begin"/>
    </w:r>
    <w:r w:rsidRPr="00EE5E45">
      <w:rPr>
        <w:b/>
      </w:rPr>
      <w:instrText xml:space="preserve"> NUMPAGES  </w:instrText>
    </w:r>
    <w:r w:rsidR="00045282" w:rsidRPr="00EE5E45">
      <w:rPr>
        <w:b/>
      </w:rPr>
      <w:fldChar w:fldCharType="separate"/>
    </w:r>
    <w:r w:rsidR="0010661C">
      <w:rPr>
        <w:b/>
        <w:noProof/>
      </w:rPr>
      <w:t>9</w:t>
    </w:r>
    <w:r w:rsidR="00045282"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CB9" w:rsidRDefault="00442CB9" w:rsidP="00C22471">
      <w:pPr>
        <w:spacing w:after="0" w:line="240" w:lineRule="auto"/>
      </w:pPr>
      <w:r>
        <w:separator/>
      </w:r>
    </w:p>
  </w:footnote>
  <w:footnote w:type="continuationSeparator" w:id="0">
    <w:p w:rsidR="00442CB9" w:rsidRDefault="00442CB9"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8405FD">
      <w:rPr>
        <w:rFonts w:cs="Calibri"/>
        <w:lang w:eastAsia="de-DE"/>
      </w:rPr>
      <w:t>4.</w:t>
    </w:r>
    <w:r w:rsidR="00E16CD5">
      <w:rPr>
        <w:rFonts w:cs="Calibri"/>
        <w:lang w:eastAsia="de-DE"/>
      </w:rPr>
      <w:t>3</w:t>
    </w:r>
    <w:r w:rsidR="007529EA">
      <w:rPr>
        <w:rFonts w:cs="Calibri"/>
        <w:lang w:eastAsia="de-DE"/>
      </w:rPr>
      <w:t xml:space="preserve"> </w:t>
    </w:r>
    <w:r w:rsidR="00567FB6">
      <w:rPr>
        <w:rFonts w:cs="Calibri"/>
        <w:lang w:eastAsia="de-DE"/>
      </w:rPr>
      <w:t>–</w:t>
    </w:r>
    <w:r w:rsidR="007529EA">
      <w:rPr>
        <w:rFonts w:cs="Calibri"/>
        <w:lang w:eastAsia="de-DE"/>
      </w:rPr>
      <w:t xml:space="preserve"> </w:t>
    </w:r>
    <w:r w:rsidR="00E16CD5">
      <w:rPr>
        <w:rFonts w:cs="Calibri"/>
        <w:lang w:eastAsia="de-DE"/>
      </w:rPr>
      <w:t>Reprocess</w:t>
    </w:r>
    <w:r w:rsidR="00567FB6">
      <w:rPr>
        <w:rFonts w:cs="Calibri"/>
        <w:lang w:eastAsia="de-DE"/>
      </w:rPr>
      <w:t xml:space="preserve"> </w:t>
    </w:r>
    <w:r w:rsidR="00E16CD5">
      <w:rPr>
        <w:rFonts w:cs="Calibri"/>
        <w:lang w:eastAsia="de-DE"/>
      </w:rPr>
      <w:t>Public Experiments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5&lt;/item&gt;&lt;item&gt;6&lt;/item&gt;&lt;item&gt;7&lt;/item&gt;&lt;item&gt;8&lt;/item&gt;&lt;/record-ids&gt;&lt;/item&gt;&lt;/Libraries&gt;"/>
  </w:docVars>
  <w:rsids>
    <w:rsidRoot w:val="00FA5B0C"/>
    <w:rsid w:val="0000145F"/>
    <w:rsid w:val="0000502A"/>
    <w:rsid w:val="00005785"/>
    <w:rsid w:val="0000630C"/>
    <w:rsid w:val="00006BA9"/>
    <w:rsid w:val="00011997"/>
    <w:rsid w:val="00012811"/>
    <w:rsid w:val="00013C0F"/>
    <w:rsid w:val="00014CF7"/>
    <w:rsid w:val="000240E3"/>
    <w:rsid w:val="00025484"/>
    <w:rsid w:val="00025CE2"/>
    <w:rsid w:val="000275E5"/>
    <w:rsid w:val="00037FAE"/>
    <w:rsid w:val="00043283"/>
    <w:rsid w:val="0004403D"/>
    <w:rsid w:val="00044B7B"/>
    <w:rsid w:val="00045282"/>
    <w:rsid w:val="0004562B"/>
    <w:rsid w:val="00046033"/>
    <w:rsid w:val="000467A7"/>
    <w:rsid w:val="00046A77"/>
    <w:rsid w:val="000513DE"/>
    <w:rsid w:val="00054987"/>
    <w:rsid w:val="00063143"/>
    <w:rsid w:val="00063B12"/>
    <w:rsid w:val="000643DE"/>
    <w:rsid w:val="000644AF"/>
    <w:rsid w:val="00067E6A"/>
    <w:rsid w:val="00071C19"/>
    <w:rsid w:val="00072926"/>
    <w:rsid w:val="00074104"/>
    <w:rsid w:val="00074C4C"/>
    <w:rsid w:val="00075F65"/>
    <w:rsid w:val="0007608E"/>
    <w:rsid w:val="0007623B"/>
    <w:rsid w:val="00076FE5"/>
    <w:rsid w:val="000776F3"/>
    <w:rsid w:val="0008428F"/>
    <w:rsid w:val="00086670"/>
    <w:rsid w:val="000873AD"/>
    <w:rsid w:val="0009251A"/>
    <w:rsid w:val="0009496F"/>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53ED"/>
    <w:rsid w:val="000D77C0"/>
    <w:rsid w:val="000E23E5"/>
    <w:rsid w:val="000E255A"/>
    <w:rsid w:val="000E6E16"/>
    <w:rsid w:val="000E7805"/>
    <w:rsid w:val="000F00EE"/>
    <w:rsid w:val="000F07F4"/>
    <w:rsid w:val="000F10C4"/>
    <w:rsid w:val="000F548C"/>
    <w:rsid w:val="000F608B"/>
    <w:rsid w:val="0010157E"/>
    <w:rsid w:val="001019E6"/>
    <w:rsid w:val="00101AB6"/>
    <w:rsid w:val="001022D6"/>
    <w:rsid w:val="0010661C"/>
    <w:rsid w:val="00106A7B"/>
    <w:rsid w:val="00107825"/>
    <w:rsid w:val="00107A07"/>
    <w:rsid w:val="00110882"/>
    <w:rsid w:val="00110EE5"/>
    <w:rsid w:val="001140DA"/>
    <w:rsid w:val="001153FE"/>
    <w:rsid w:val="00120ED0"/>
    <w:rsid w:val="001311BE"/>
    <w:rsid w:val="0013206C"/>
    <w:rsid w:val="00132594"/>
    <w:rsid w:val="001334CE"/>
    <w:rsid w:val="00134270"/>
    <w:rsid w:val="0013427F"/>
    <w:rsid w:val="001352B1"/>
    <w:rsid w:val="00135DDF"/>
    <w:rsid w:val="0013667E"/>
    <w:rsid w:val="00140A1B"/>
    <w:rsid w:val="0014156D"/>
    <w:rsid w:val="001415CD"/>
    <w:rsid w:val="00141D1D"/>
    <w:rsid w:val="001440BE"/>
    <w:rsid w:val="00147048"/>
    <w:rsid w:val="00150C0B"/>
    <w:rsid w:val="00154A41"/>
    <w:rsid w:val="00154EB6"/>
    <w:rsid w:val="001551F6"/>
    <w:rsid w:val="0015689A"/>
    <w:rsid w:val="00156EBD"/>
    <w:rsid w:val="001578F9"/>
    <w:rsid w:val="001579AB"/>
    <w:rsid w:val="00160436"/>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A00F0"/>
    <w:rsid w:val="001A0848"/>
    <w:rsid w:val="001A171C"/>
    <w:rsid w:val="001B042E"/>
    <w:rsid w:val="001B2871"/>
    <w:rsid w:val="001B3DC2"/>
    <w:rsid w:val="001B635F"/>
    <w:rsid w:val="001B7B9D"/>
    <w:rsid w:val="001C213D"/>
    <w:rsid w:val="001C28D9"/>
    <w:rsid w:val="001C4013"/>
    <w:rsid w:val="001D358C"/>
    <w:rsid w:val="001D4136"/>
    <w:rsid w:val="001D662D"/>
    <w:rsid w:val="001D6D4F"/>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1BC"/>
    <w:rsid w:val="0020340D"/>
    <w:rsid w:val="00203476"/>
    <w:rsid w:val="00206534"/>
    <w:rsid w:val="00210E4B"/>
    <w:rsid w:val="00213B68"/>
    <w:rsid w:val="00214A86"/>
    <w:rsid w:val="00214FAF"/>
    <w:rsid w:val="00215836"/>
    <w:rsid w:val="00215908"/>
    <w:rsid w:val="00222E79"/>
    <w:rsid w:val="002248E7"/>
    <w:rsid w:val="00226537"/>
    <w:rsid w:val="00227C79"/>
    <w:rsid w:val="00231EC0"/>
    <w:rsid w:val="00232100"/>
    <w:rsid w:val="00233B5F"/>
    <w:rsid w:val="00233BF6"/>
    <w:rsid w:val="00235EAD"/>
    <w:rsid w:val="00235FC7"/>
    <w:rsid w:val="0023713C"/>
    <w:rsid w:val="00237883"/>
    <w:rsid w:val="002438DF"/>
    <w:rsid w:val="00244747"/>
    <w:rsid w:val="00246551"/>
    <w:rsid w:val="00247C23"/>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38"/>
    <w:rsid w:val="003000E2"/>
    <w:rsid w:val="00300401"/>
    <w:rsid w:val="00303C70"/>
    <w:rsid w:val="00306D26"/>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67C"/>
    <w:rsid w:val="003437C4"/>
    <w:rsid w:val="00344E6E"/>
    <w:rsid w:val="00345DA5"/>
    <w:rsid w:val="00345E9E"/>
    <w:rsid w:val="003468AC"/>
    <w:rsid w:val="00347B6A"/>
    <w:rsid w:val="00351C1B"/>
    <w:rsid w:val="00352E77"/>
    <w:rsid w:val="0035350A"/>
    <w:rsid w:val="00353AB8"/>
    <w:rsid w:val="00357FDB"/>
    <w:rsid w:val="0036092A"/>
    <w:rsid w:val="00361BC1"/>
    <w:rsid w:val="00363479"/>
    <w:rsid w:val="00363631"/>
    <w:rsid w:val="00363736"/>
    <w:rsid w:val="00364276"/>
    <w:rsid w:val="003657F4"/>
    <w:rsid w:val="00365D95"/>
    <w:rsid w:val="00370FC9"/>
    <w:rsid w:val="00371EEA"/>
    <w:rsid w:val="00372416"/>
    <w:rsid w:val="0037441F"/>
    <w:rsid w:val="00375E9F"/>
    <w:rsid w:val="00377AA1"/>
    <w:rsid w:val="00381CDD"/>
    <w:rsid w:val="00382C18"/>
    <w:rsid w:val="0038308F"/>
    <w:rsid w:val="0038363B"/>
    <w:rsid w:val="00383D7E"/>
    <w:rsid w:val="00387EF2"/>
    <w:rsid w:val="003917DC"/>
    <w:rsid w:val="003918D5"/>
    <w:rsid w:val="003929A6"/>
    <w:rsid w:val="00396252"/>
    <w:rsid w:val="0039676C"/>
    <w:rsid w:val="00396DB1"/>
    <w:rsid w:val="003A0AE3"/>
    <w:rsid w:val="003A4575"/>
    <w:rsid w:val="003A5607"/>
    <w:rsid w:val="003B0C19"/>
    <w:rsid w:val="003B166B"/>
    <w:rsid w:val="003B172A"/>
    <w:rsid w:val="003B275A"/>
    <w:rsid w:val="003B4709"/>
    <w:rsid w:val="003B4E8C"/>
    <w:rsid w:val="003B4F66"/>
    <w:rsid w:val="003B5455"/>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639F"/>
    <w:rsid w:val="00400269"/>
    <w:rsid w:val="004004B3"/>
    <w:rsid w:val="00400D2D"/>
    <w:rsid w:val="00401B7D"/>
    <w:rsid w:val="00403F5F"/>
    <w:rsid w:val="004067AB"/>
    <w:rsid w:val="004112FA"/>
    <w:rsid w:val="004144BD"/>
    <w:rsid w:val="0041501E"/>
    <w:rsid w:val="00415A13"/>
    <w:rsid w:val="00415D5C"/>
    <w:rsid w:val="00417752"/>
    <w:rsid w:val="00417B57"/>
    <w:rsid w:val="00420FCB"/>
    <w:rsid w:val="00421482"/>
    <w:rsid w:val="00422320"/>
    <w:rsid w:val="00430673"/>
    <w:rsid w:val="00431BC4"/>
    <w:rsid w:val="00432839"/>
    <w:rsid w:val="0043394A"/>
    <w:rsid w:val="00434411"/>
    <w:rsid w:val="004428FA"/>
    <w:rsid w:val="00442CB9"/>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86EEF"/>
    <w:rsid w:val="00491C88"/>
    <w:rsid w:val="0049253F"/>
    <w:rsid w:val="00494536"/>
    <w:rsid w:val="00494BD2"/>
    <w:rsid w:val="004958D0"/>
    <w:rsid w:val="00497334"/>
    <w:rsid w:val="004A0665"/>
    <w:rsid w:val="004A40A0"/>
    <w:rsid w:val="004A7284"/>
    <w:rsid w:val="004A72C3"/>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361F"/>
    <w:rsid w:val="005145BD"/>
    <w:rsid w:val="0051559A"/>
    <w:rsid w:val="00516E82"/>
    <w:rsid w:val="00516FCC"/>
    <w:rsid w:val="005200FA"/>
    <w:rsid w:val="005212A0"/>
    <w:rsid w:val="005219A7"/>
    <w:rsid w:val="00522CE8"/>
    <w:rsid w:val="0052726A"/>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67FB6"/>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F70"/>
    <w:rsid w:val="005A24EC"/>
    <w:rsid w:val="005A2919"/>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50FA"/>
    <w:rsid w:val="005D5FC4"/>
    <w:rsid w:val="005D61B9"/>
    <w:rsid w:val="005D62C9"/>
    <w:rsid w:val="005D6413"/>
    <w:rsid w:val="005D686A"/>
    <w:rsid w:val="005D739B"/>
    <w:rsid w:val="005E1605"/>
    <w:rsid w:val="005E3B0C"/>
    <w:rsid w:val="005E3C2E"/>
    <w:rsid w:val="005E4BE8"/>
    <w:rsid w:val="005F0025"/>
    <w:rsid w:val="005F3939"/>
    <w:rsid w:val="00600F79"/>
    <w:rsid w:val="00601344"/>
    <w:rsid w:val="00603F08"/>
    <w:rsid w:val="006059F7"/>
    <w:rsid w:val="0060625E"/>
    <w:rsid w:val="00606967"/>
    <w:rsid w:val="0060714D"/>
    <w:rsid w:val="00612D78"/>
    <w:rsid w:val="00612E2C"/>
    <w:rsid w:val="00614816"/>
    <w:rsid w:val="0061631A"/>
    <w:rsid w:val="00622748"/>
    <w:rsid w:val="0062366B"/>
    <w:rsid w:val="00623BA2"/>
    <w:rsid w:val="00623CC0"/>
    <w:rsid w:val="00625BD5"/>
    <w:rsid w:val="0062730F"/>
    <w:rsid w:val="00630106"/>
    <w:rsid w:val="0063052B"/>
    <w:rsid w:val="00633117"/>
    <w:rsid w:val="006332EA"/>
    <w:rsid w:val="00634355"/>
    <w:rsid w:val="006405A6"/>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4953"/>
    <w:rsid w:val="00666243"/>
    <w:rsid w:val="006672F8"/>
    <w:rsid w:val="00667456"/>
    <w:rsid w:val="006678C9"/>
    <w:rsid w:val="00667978"/>
    <w:rsid w:val="00670378"/>
    <w:rsid w:val="00671521"/>
    <w:rsid w:val="0067458E"/>
    <w:rsid w:val="00675663"/>
    <w:rsid w:val="00677312"/>
    <w:rsid w:val="00677E01"/>
    <w:rsid w:val="006810B6"/>
    <w:rsid w:val="00681D98"/>
    <w:rsid w:val="00682174"/>
    <w:rsid w:val="00682973"/>
    <w:rsid w:val="006842DA"/>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F95"/>
    <w:rsid w:val="006D3106"/>
    <w:rsid w:val="006D3240"/>
    <w:rsid w:val="006D3C7F"/>
    <w:rsid w:val="006D6009"/>
    <w:rsid w:val="006D6EB2"/>
    <w:rsid w:val="006D7C9B"/>
    <w:rsid w:val="006E037E"/>
    <w:rsid w:val="006E1931"/>
    <w:rsid w:val="006F1A07"/>
    <w:rsid w:val="006F32F3"/>
    <w:rsid w:val="006F48D4"/>
    <w:rsid w:val="006F4EE5"/>
    <w:rsid w:val="006F5024"/>
    <w:rsid w:val="006F5D32"/>
    <w:rsid w:val="006F6F3D"/>
    <w:rsid w:val="006F75E3"/>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29EA"/>
    <w:rsid w:val="00753DBE"/>
    <w:rsid w:val="00755BC9"/>
    <w:rsid w:val="00760DA9"/>
    <w:rsid w:val="00762BE4"/>
    <w:rsid w:val="007668D2"/>
    <w:rsid w:val="00766E31"/>
    <w:rsid w:val="00766F06"/>
    <w:rsid w:val="007670DC"/>
    <w:rsid w:val="0076714E"/>
    <w:rsid w:val="0076723E"/>
    <w:rsid w:val="0077159B"/>
    <w:rsid w:val="00773C59"/>
    <w:rsid w:val="00775504"/>
    <w:rsid w:val="0077550B"/>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7343"/>
    <w:rsid w:val="007E42FB"/>
    <w:rsid w:val="007E4A7A"/>
    <w:rsid w:val="007E528B"/>
    <w:rsid w:val="007E6796"/>
    <w:rsid w:val="007F0137"/>
    <w:rsid w:val="007F15C2"/>
    <w:rsid w:val="007F3655"/>
    <w:rsid w:val="00801DF4"/>
    <w:rsid w:val="00803C79"/>
    <w:rsid w:val="00804108"/>
    <w:rsid w:val="0081036F"/>
    <w:rsid w:val="00810F2E"/>
    <w:rsid w:val="00811B8D"/>
    <w:rsid w:val="00812A0D"/>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AF7"/>
    <w:rsid w:val="008405FD"/>
    <w:rsid w:val="008407D6"/>
    <w:rsid w:val="008407F5"/>
    <w:rsid w:val="0084107D"/>
    <w:rsid w:val="0084442E"/>
    <w:rsid w:val="00845D9C"/>
    <w:rsid w:val="00846AC8"/>
    <w:rsid w:val="008512D2"/>
    <w:rsid w:val="00851448"/>
    <w:rsid w:val="00851E62"/>
    <w:rsid w:val="00852809"/>
    <w:rsid w:val="00853265"/>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364B"/>
    <w:rsid w:val="00894769"/>
    <w:rsid w:val="00896583"/>
    <w:rsid w:val="00896EB6"/>
    <w:rsid w:val="008973F3"/>
    <w:rsid w:val="008A13AB"/>
    <w:rsid w:val="008A143B"/>
    <w:rsid w:val="008A2761"/>
    <w:rsid w:val="008A2A7C"/>
    <w:rsid w:val="008A5871"/>
    <w:rsid w:val="008A6BD1"/>
    <w:rsid w:val="008A7836"/>
    <w:rsid w:val="008B1698"/>
    <w:rsid w:val="008B1AD0"/>
    <w:rsid w:val="008B30F9"/>
    <w:rsid w:val="008B5165"/>
    <w:rsid w:val="008B6809"/>
    <w:rsid w:val="008B6C4E"/>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39C1"/>
    <w:rsid w:val="008E42D6"/>
    <w:rsid w:val="008E597C"/>
    <w:rsid w:val="008E5C66"/>
    <w:rsid w:val="008E5F29"/>
    <w:rsid w:val="008E6EC8"/>
    <w:rsid w:val="008E778E"/>
    <w:rsid w:val="008F182E"/>
    <w:rsid w:val="008F49CC"/>
    <w:rsid w:val="008F58A2"/>
    <w:rsid w:val="008F769B"/>
    <w:rsid w:val="00902843"/>
    <w:rsid w:val="00902978"/>
    <w:rsid w:val="00902B51"/>
    <w:rsid w:val="009044AB"/>
    <w:rsid w:val="00904809"/>
    <w:rsid w:val="00905C35"/>
    <w:rsid w:val="00907F2D"/>
    <w:rsid w:val="009123F0"/>
    <w:rsid w:val="00912909"/>
    <w:rsid w:val="00913677"/>
    <w:rsid w:val="0091451B"/>
    <w:rsid w:val="00914736"/>
    <w:rsid w:val="00916506"/>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5766"/>
    <w:rsid w:val="009676FF"/>
    <w:rsid w:val="00967AE0"/>
    <w:rsid w:val="00970008"/>
    <w:rsid w:val="009701CA"/>
    <w:rsid w:val="009709CE"/>
    <w:rsid w:val="009734BE"/>
    <w:rsid w:val="00973F8C"/>
    <w:rsid w:val="0097652A"/>
    <w:rsid w:val="009809D1"/>
    <w:rsid w:val="00980D9B"/>
    <w:rsid w:val="0098139D"/>
    <w:rsid w:val="00983D56"/>
    <w:rsid w:val="00990155"/>
    <w:rsid w:val="00991403"/>
    <w:rsid w:val="00992933"/>
    <w:rsid w:val="00992D8A"/>
    <w:rsid w:val="00993AFC"/>
    <w:rsid w:val="00995E1D"/>
    <w:rsid w:val="009965A6"/>
    <w:rsid w:val="00997B73"/>
    <w:rsid w:val="009A4D16"/>
    <w:rsid w:val="009A60E0"/>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78E1"/>
    <w:rsid w:val="00A12497"/>
    <w:rsid w:val="00A12B5E"/>
    <w:rsid w:val="00A13D75"/>
    <w:rsid w:val="00A14C20"/>
    <w:rsid w:val="00A166C6"/>
    <w:rsid w:val="00A1699F"/>
    <w:rsid w:val="00A176DE"/>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4997"/>
    <w:rsid w:val="00A65DF6"/>
    <w:rsid w:val="00A66950"/>
    <w:rsid w:val="00A70F14"/>
    <w:rsid w:val="00A72076"/>
    <w:rsid w:val="00A7270C"/>
    <w:rsid w:val="00A744EF"/>
    <w:rsid w:val="00A748EF"/>
    <w:rsid w:val="00A74C0A"/>
    <w:rsid w:val="00A7536B"/>
    <w:rsid w:val="00A753D8"/>
    <w:rsid w:val="00A75715"/>
    <w:rsid w:val="00A76181"/>
    <w:rsid w:val="00A76EEA"/>
    <w:rsid w:val="00A808E1"/>
    <w:rsid w:val="00A847F5"/>
    <w:rsid w:val="00A84D67"/>
    <w:rsid w:val="00A915E8"/>
    <w:rsid w:val="00A939F7"/>
    <w:rsid w:val="00A940A1"/>
    <w:rsid w:val="00A959AA"/>
    <w:rsid w:val="00A95B60"/>
    <w:rsid w:val="00A95DF8"/>
    <w:rsid w:val="00A96060"/>
    <w:rsid w:val="00A96F24"/>
    <w:rsid w:val="00A97DD8"/>
    <w:rsid w:val="00AA1CD9"/>
    <w:rsid w:val="00AA483D"/>
    <w:rsid w:val="00AA5A54"/>
    <w:rsid w:val="00AA6A2A"/>
    <w:rsid w:val="00AB0A19"/>
    <w:rsid w:val="00AB4C81"/>
    <w:rsid w:val="00AB580F"/>
    <w:rsid w:val="00AB6A4F"/>
    <w:rsid w:val="00AC0C0A"/>
    <w:rsid w:val="00AC1D72"/>
    <w:rsid w:val="00AC21D0"/>
    <w:rsid w:val="00AC6B52"/>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6A9E"/>
    <w:rsid w:val="00B477F5"/>
    <w:rsid w:val="00B502A0"/>
    <w:rsid w:val="00B502DC"/>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C02CF6"/>
    <w:rsid w:val="00C0600B"/>
    <w:rsid w:val="00C06C8B"/>
    <w:rsid w:val="00C07864"/>
    <w:rsid w:val="00C07E83"/>
    <w:rsid w:val="00C100AA"/>
    <w:rsid w:val="00C10C70"/>
    <w:rsid w:val="00C141AC"/>
    <w:rsid w:val="00C213C6"/>
    <w:rsid w:val="00C22471"/>
    <w:rsid w:val="00C2357D"/>
    <w:rsid w:val="00C25786"/>
    <w:rsid w:val="00C319DC"/>
    <w:rsid w:val="00C3241B"/>
    <w:rsid w:val="00C344C5"/>
    <w:rsid w:val="00C3565D"/>
    <w:rsid w:val="00C36D85"/>
    <w:rsid w:val="00C37483"/>
    <w:rsid w:val="00C406EF"/>
    <w:rsid w:val="00C429FC"/>
    <w:rsid w:val="00C4380A"/>
    <w:rsid w:val="00C44602"/>
    <w:rsid w:val="00C45EA4"/>
    <w:rsid w:val="00C460B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7051"/>
    <w:rsid w:val="00CA0EFC"/>
    <w:rsid w:val="00CA431E"/>
    <w:rsid w:val="00CB0B0E"/>
    <w:rsid w:val="00CB4F51"/>
    <w:rsid w:val="00CB63A8"/>
    <w:rsid w:val="00CB6C75"/>
    <w:rsid w:val="00CC1C48"/>
    <w:rsid w:val="00CC21D6"/>
    <w:rsid w:val="00CC2806"/>
    <w:rsid w:val="00CC35D1"/>
    <w:rsid w:val="00CC4834"/>
    <w:rsid w:val="00CD166E"/>
    <w:rsid w:val="00CD1777"/>
    <w:rsid w:val="00CD2F0F"/>
    <w:rsid w:val="00CD4749"/>
    <w:rsid w:val="00CD56BB"/>
    <w:rsid w:val="00CD6C56"/>
    <w:rsid w:val="00CD7B04"/>
    <w:rsid w:val="00CD7F1D"/>
    <w:rsid w:val="00CE1575"/>
    <w:rsid w:val="00CE375D"/>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3A22"/>
    <w:rsid w:val="00D040C7"/>
    <w:rsid w:val="00D04CA4"/>
    <w:rsid w:val="00D04F0B"/>
    <w:rsid w:val="00D0704E"/>
    <w:rsid w:val="00D073D3"/>
    <w:rsid w:val="00D07780"/>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61363"/>
    <w:rsid w:val="00D61415"/>
    <w:rsid w:val="00D667D4"/>
    <w:rsid w:val="00D702EF"/>
    <w:rsid w:val="00D714E1"/>
    <w:rsid w:val="00D75F07"/>
    <w:rsid w:val="00D83BA2"/>
    <w:rsid w:val="00D90376"/>
    <w:rsid w:val="00D90ECB"/>
    <w:rsid w:val="00D97CFA"/>
    <w:rsid w:val="00DA05A5"/>
    <w:rsid w:val="00DA30E1"/>
    <w:rsid w:val="00DA4174"/>
    <w:rsid w:val="00DB1933"/>
    <w:rsid w:val="00DB3021"/>
    <w:rsid w:val="00DB533B"/>
    <w:rsid w:val="00DC280B"/>
    <w:rsid w:val="00DC352A"/>
    <w:rsid w:val="00DC49A1"/>
    <w:rsid w:val="00DC6547"/>
    <w:rsid w:val="00DC72E1"/>
    <w:rsid w:val="00DD0276"/>
    <w:rsid w:val="00DD10B5"/>
    <w:rsid w:val="00DD10B6"/>
    <w:rsid w:val="00DD11AE"/>
    <w:rsid w:val="00DD1C15"/>
    <w:rsid w:val="00DD59C8"/>
    <w:rsid w:val="00DD7526"/>
    <w:rsid w:val="00DD7752"/>
    <w:rsid w:val="00DE02CF"/>
    <w:rsid w:val="00DE4DCD"/>
    <w:rsid w:val="00DE5E4A"/>
    <w:rsid w:val="00DE67F1"/>
    <w:rsid w:val="00DE76BF"/>
    <w:rsid w:val="00DF0D52"/>
    <w:rsid w:val="00DF23A7"/>
    <w:rsid w:val="00DF27A1"/>
    <w:rsid w:val="00DF2875"/>
    <w:rsid w:val="00DF3560"/>
    <w:rsid w:val="00DF3AF6"/>
    <w:rsid w:val="00DF49BC"/>
    <w:rsid w:val="00E00C65"/>
    <w:rsid w:val="00E02913"/>
    <w:rsid w:val="00E037CC"/>
    <w:rsid w:val="00E04D01"/>
    <w:rsid w:val="00E10100"/>
    <w:rsid w:val="00E10BE4"/>
    <w:rsid w:val="00E12AA3"/>
    <w:rsid w:val="00E13EDA"/>
    <w:rsid w:val="00E15A80"/>
    <w:rsid w:val="00E16CD5"/>
    <w:rsid w:val="00E21EBF"/>
    <w:rsid w:val="00E22A43"/>
    <w:rsid w:val="00E247DE"/>
    <w:rsid w:val="00E26156"/>
    <w:rsid w:val="00E30006"/>
    <w:rsid w:val="00E30C1D"/>
    <w:rsid w:val="00E34681"/>
    <w:rsid w:val="00E35A96"/>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1A0F"/>
    <w:rsid w:val="00E72672"/>
    <w:rsid w:val="00E752EE"/>
    <w:rsid w:val="00E75C72"/>
    <w:rsid w:val="00E777A2"/>
    <w:rsid w:val="00E77B9C"/>
    <w:rsid w:val="00E83766"/>
    <w:rsid w:val="00E8487E"/>
    <w:rsid w:val="00E854B3"/>
    <w:rsid w:val="00E85513"/>
    <w:rsid w:val="00E85A87"/>
    <w:rsid w:val="00E907D0"/>
    <w:rsid w:val="00E92BBA"/>
    <w:rsid w:val="00E92D23"/>
    <w:rsid w:val="00E948DD"/>
    <w:rsid w:val="00EA2288"/>
    <w:rsid w:val="00EA2E26"/>
    <w:rsid w:val="00EA2E89"/>
    <w:rsid w:val="00EA543C"/>
    <w:rsid w:val="00EA768C"/>
    <w:rsid w:val="00EB0863"/>
    <w:rsid w:val="00EB37B4"/>
    <w:rsid w:val="00EB3AA4"/>
    <w:rsid w:val="00EB4072"/>
    <w:rsid w:val="00EB4E57"/>
    <w:rsid w:val="00EC03DC"/>
    <w:rsid w:val="00EC0E5B"/>
    <w:rsid w:val="00EC35EF"/>
    <w:rsid w:val="00EC3BE3"/>
    <w:rsid w:val="00EC65C6"/>
    <w:rsid w:val="00ED124C"/>
    <w:rsid w:val="00ED6C1C"/>
    <w:rsid w:val="00ED7358"/>
    <w:rsid w:val="00ED7E22"/>
    <w:rsid w:val="00EE00C2"/>
    <w:rsid w:val="00EE5282"/>
    <w:rsid w:val="00EE5EA7"/>
    <w:rsid w:val="00EE66DE"/>
    <w:rsid w:val="00EE7874"/>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07C6B"/>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67A"/>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A8DFC8-AB86-43AD-944E-8F6017426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2C65A16E.dotm</Template>
  <TotalTime>461</TotalTime>
  <Pages>9</Pages>
  <Words>1370</Words>
  <Characters>7264</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8617</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Marc Vaudel</cp:lastModifiedBy>
  <cp:revision>188</cp:revision>
  <cp:lastPrinted>2012-09-15T11:08:00Z</cp:lastPrinted>
  <dcterms:created xsi:type="dcterms:W3CDTF">2011-09-01T10:00:00Z</dcterms:created>
  <dcterms:modified xsi:type="dcterms:W3CDTF">2013-06-10T14:17:00Z</dcterms:modified>
</cp:coreProperties>
</file>