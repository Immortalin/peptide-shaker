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0A1B" w:rsidRDefault="00F8567A" w:rsidP="00140A1B">
      <w:pPr>
        <w:pStyle w:val="Title"/>
        <w:rPr>
          <w:lang w:val="en-GB"/>
        </w:rPr>
      </w:pPr>
      <w:r>
        <w:rPr>
          <w:lang w:val="en-GB"/>
        </w:rPr>
        <w:t>Online</w:t>
      </w:r>
      <w:r w:rsidR="005F0025">
        <w:rPr>
          <w:lang w:val="en-GB"/>
        </w:rPr>
        <w:t xml:space="preserve"> R</w:t>
      </w:r>
      <w:r w:rsidR="0034367C">
        <w:rPr>
          <w:lang w:val="en-GB"/>
        </w:rPr>
        <w:t>epositories</w:t>
      </w:r>
    </w:p>
    <w:p w:rsidR="00CD7B04" w:rsidRDefault="00B46A9E" w:rsidP="00AC0C0A">
      <w:pPr>
        <w:jc w:val="both"/>
        <w:rPr>
          <w:lang w:val="en-GB"/>
        </w:rPr>
      </w:pPr>
      <w:r>
        <w:rPr>
          <w:lang w:val="en-GB"/>
        </w:rPr>
        <w:t xml:space="preserve">In the previous </w:t>
      </w:r>
      <w:r w:rsidR="005F0025">
        <w:rPr>
          <w:lang w:val="en-GB"/>
        </w:rPr>
        <w:t>chapters</w:t>
      </w:r>
      <w:r w:rsidR="000A52B8">
        <w:rPr>
          <w:lang w:val="en-GB"/>
        </w:rPr>
        <w:t xml:space="preserve"> of the tutorial, </w:t>
      </w:r>
      <w:r>
        <w:rPr>
          <w:lang w:val="en-GB"/>
        </w:rPr>
        <w:t xml:space="preserve">we identified proteins using </w:t>
      </w:r>
      <w:r w:rsidRPr="00A166C6">
        <w:rPr>
          <w:color w:val="002060"/>
          <w:lang w:val="en-GB"/>
        </w:rPr>
        <w:t>curated database sequences</w:t>
      </w:r>
      <w:r>
        <w:rPr>
          <w:lang w:val="en-GB"/>
        </w:rPr>
        <w:t xml:space="preserve"> and enriched our</w:t>
      </w:r>
      <w:r w:rsidR="00A166C6">
        <w:rPr>
          <w:lang w:val="en-GB"/>
        </w:rPr>
        <w:t xml:space="preserve"> results with knowledge from </w:t>
      </w:r>
      <w:r w:rsidR="00A166C6" w:rsidRPr="00A166C6">
        <w:rPr>
          <w:color w:val="002060"/>
          <w:lang w:val="en-GB"/>
        </w:rPr>
        <w:t>external resources</w:t>
      </w:r>
      <w:r>
        <w:rPr>
          <w:lang w:val="en-GB"/>
        </w:rPr>
        <w:t xml:space="preserve">. In order to allow the community to benefit from your results </w:t>
      </w:r>
      <w:r w:rsidR="00902843">
        <w:rPr>
          <w:lang w:val="en-GB"/>
        </w:rPr>
        <w:t>in turn</w:t>
      </w:r>
      <w:r>
        <w:rPr>
          <w:lang w:val="en-GB"/>
        </w:rPr>
        <w:t xml:space="preserve">, online repositories are available to </w:t>
      </w:r>
      <w:r w:rsidR="00902843">
        <w:rPr>
          <w:lang w:val="en-GB"/>
        </w:rPr>
        <w:t>enable</w:t>
      </w:r>
      <w:r>
        <w:rPr>
          <w:lang w:val="en-GB"/>
        </w:rPr>
        <w:t xml:space="preserve"> the exchange of data. Moreover, making the data public is now required by most journals prior to publication. </w:t>
      </w:r>
    </w:p>
    <w:p w:rsidR="00CD7B04" w:rsidRDefault="00E872CD" w:rsidP="00822D9F">
      <w:pPr>
        <w:jc w:val="both"/>
        <w:rPr>
          <w:lang w:val="en-GB"/>
        </w:rPr>
      </w:pPr>
      <w:r>
        <w:rPr>
          <w:noProof/>
          <w:lang w:val="de-DE" w:eastAsia="de-DE"/>
        </w:rPr>
      </w:r>
      <w:r>
        <w:rPr>
          <w:noProof/>
          <w:lang w:val="de-DE" w:eastAsia="de-DE"/>
        </w:rPr>
        <w:pict>
          <v:group id="Zeichenbereich 40" o:spid="_x0000_s1026" editas="canvas" style="width:468pt;height:351.8pt;mso-position-horizontal-relative:char;mso-position-vertical-relative:line" coordorigin="1440,4262" coordsize="9360,70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1440;top:4262;width:9360;height:7036;visibility:visible">
              <v:fill o:detectmouseclick="t"/>
              <v:path o:connecttype="none"/>
            </v:shape>
            <v:oval id="Ellipse 6" o:spid="_x0000_s1028" style="position:absolute;left:4867;top:7486;width:2254;height:114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zM+8AA&#10;AADaAAAADwAAAGRycy9kb3ducmV2LnhtbESPQYvCMBSE74L/ITzBm6Z6cJfaVEQQ3YOH7er90Tzb&#10;YvNSk6zWf28EweMwM98w2ao3rbiR841lBbNpAoK4tLrhSsHxbzv5BuEDssbWMil4kIdVPhxkmGp7&#10;51+6FaESEcI+RQV1CF0qpS9rMuintiOO3tk6gyFKV0nt8B7hppXzJFlIgw3HhRo72tRUXop/o6D9&#10;qnaP+cGdXHH6ue7Weot7P1NqPOrXSxCB+vAJv9t7rWABryvxBsj8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WzM+8AAAADaAAAADwAAAAAAAAAAAAAAAACYAgAAZHJzL2Rvd25y&#10;ZXYueG1sUEsFBgAAAAAEAAQA9QAAAIUDAAAAAA==&#10;" fillcolor="#dfa7a6 [1621]" strokecolor="#bc4542 [3045]">
              <v:fill color2="#f5e4e4 [501]" rotate="t" angle="180" colors="0 #ffa2a1;22938f #ffbebd;1 #ffe5e5" focus="100%" type="gradient"/>
              <v:shadow on="t" color="black" opacity="24903f" origin=",.5" offset="0,.55556mm"/>
              <v:textbox>
                <w:txbxContent>
                  <w:p w:rsidR="000A52B8" w:rsidRPr="00303C70" w:rsidRDefault="007F15C2" w:rsidP="00E22A43">
                    <w:pPr>
                      <w:pStyle w:val="NormalWeb"/>
                      <w:spacing w:before="0" w:beforeAutospacing="0" w:after="200" w:afterAutospacing="0" w:line="360" w:lineRule="auto"/>
                      <w:jc w:val="center"/>
                      <w:rPr>
                        <w:rFonts w:asciiTheme="minorHAnsi" w:hAnsiTheme="minorHAnsi" w:cstheme="minorHAnsi"/>
                        <w:color w:val="C00000"/>
                      </w:rPr>
                    </w:pPr>
                    <w:r w:rsidRPr="00303C70">
                      <w:rPr>
                        <w:rFonts w:asciiTheme="minorHAnsi" w:eastAsia="Calibri" w:hAnsiTheme="minorHAnsi" w:cstheme="minorHAnsi"/>
                        <w:b/>
                        <w:bCs/>
                        <w:color w:val="C00000"/>
                        <w:sz w:val="22"/>
                        <w:szCs w:val="22"/>
                      </w:rPr>
                      <w:t>Public R</w:t>
                    </w:r>
                    <w:r w:rsidR="000A52B8" w:rsidRPr="00303C70">
                      <w:rPr>
                        <w:rFonts w:asciiTheme="minorHAnsi" w:eastAsia="Calibri" w:hAnsiTheme="minorHAnsi" w:cstheme="minorHAnsi"/>
                        <w:b/>
                        <w:bCs/>
                        <w:color w:val="C00000"/>
                        <w:sz w:val="22"/>
                        <w:szCs w:val="22"/>
                      </w:rPr>
                      <w:t>epositories</w:t>
                    </w:r>
                  </w:p>
                </w:txbxContent>
              </v:textbox>
            </v:oval>
            <v:shapetype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<v:stroke joinstyle="miter"/>
              <v:path o:extrusionok="f" o:connecttype="custom" o:connectlocs="10800,0;0,10800;10800,19890;21600,10800" textboxrect="0,3675,18595,18022"/>
            </v:shapetype>
            <v:shape id="Flussdiagramm: Mehrere Dokumente 14" o:spid="_x0000_s1029" type="#_x0000_t115" style="position:absolute;left:5243;top:4517;width:1685;height:137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J3+sEA&#10;AADbAAAADwAAAGRycy9kb3ducmV2LnhtbERP32vCMBB+H/g/hBP2NlNFxqhGUUGYsD2sCurb0ZxN&#10;sbmEJqvtf78MBnu7j+/nLde9bURHbagdK5hOMhDEpdM1VwpOx/3LG4gQkTU2jknBQAHWq9HTEnPt&#10;HvxFXRErkUI45KjAxOhzKUNpyGKYOE+cuJtrLcYE20rqFh8p3DZylmWv0mLNqcGgp52h8l58WwWf&#10;nQkfZihK6aeX63V7PuyGziv1PO43CxCR+vgv/nO/6zR/Dr+/pAPk6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2Cd/rBAAAA2wAAAA8AAAAAAAAAAAAAAAAAmAIAAGRycy9kb3du&#10;cmV2LnhtbFBLBQYAAAAABAAEAPUAAACGAwAAAAA=&#10;" fillcolor="#bfb1d0 [1623]" strokecolor="#795d9b [3047]">
              <v:fill color2="#ece7f1 [503]" rotate="t" angle="180" colors="0 #c9b5e8;22938f #d9cbee;1 #f0eaf9" focus="100%" type="gradient"/>
              <v:shadow on="t" color="black" opacity="24903f" origin=",.5" offset="0,.55556mm"/>
              <v:textbox>
                <w:txbxContent>
                  <w:p w:rsidR="000A52B8" w:rsidRPr="00303C70" w:rsidRDefault="000A52B8" w:rsidP="00E22A43">
                    <w:pPr>
                      <w:jc w:val="center"/>
                      <w:rPr>
                        <w:rFonts w:asciiTheme="minorHAnsi" w:hAnsiTheme="minorHAnsi" w:cstheme="minorHAnsi"/>
                        <w:b/>
                        <w:color w:val="7030A0"/>
                        <w:lang w:val="de-DE"/>
                      </w:rPr>
                    </w:pPr>
                    <w:r w:rsidRPr="00303C70">
                      <w:rPr>
                        <w:rFonts w:asciiTheme="minorHAnsi" w:hAnsiTheme="minorHAnsi" w:cstheme="minorHAnsi"/>
                        <w:b/>
                        <w:color w:val="7030A0"/>
                        <w:lang w:val="de-DE"/>
                      </w:rPr>
                      <w:t>Proteomics Results</w:t>
                    </w:r>
                  </w:p>
                </w:txbxContent>
              </v:textbox>
            </v:shape>
            <v:oval id="Ellipse 17" o:spid="_x0000_s1030" style="position:absolute;left:8007;top:6643;width:2280;height:11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aB/sIA&#10;AADbAAAADwAAAGRycy9kb3ducmV2LnhtbERPTWvCQBC9F/wPywi96UYrrURX0VJBDwVNC70O2TGJ&#10;ZmfD7mriv3cFobd5vM+ZLztTiys5X1lWMBomIIhzqysuFPz+bAZTED4ga6wtk4IbeVguei9zTLVt&#10;+UDXLBQihrBPUUEZQpNK6fOSDPqhbYgjd7TOYIjQFVI7bGO4qeU4Sd6lwYpjQ4kNfZaUn7OLUbDa&#10;mjZfn76aydRN+Lz7/sv23ZtSr/1uNQMRqAv/4qd7q+P8D3j8Eg+Qi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JoH+wgAAANsAAAAPAAAAAAAAAAAAAAAAAJgCAABkcnMvZG93&#10;bnJldi54bWxQSwUGAAAAAAQABAD1AAAAhwMAAAAA&#10;" fillcolor="#a7bfde [1620]" strokecolor="#4579b8 [3044]">
              <v:fill color2="#e4ecf5 [500]" rotate="t" angle="180" colors="0 #a3c4ff;22938f #bfd5ff;1 #e5eeff" focus="100%" type="gradient"/>
              <v:shadow on="t" color="black" opacity="24903f" origin=",.5" offset="0,.55556mm"/>
              <v:textbox>
                <w:txbxContent>
                  <w:p w:rsidR="000A52B8" w:rsidRPr="00303C70" w:rsidRDefault="00B46A9E" w:rsidP="00E22A43">
                    <w:pPr>
                      <w:pStyle w:val="NormalWeb"/>
                      <w:spacing w:before="0" w:beforeAutospacing="0" w:after="200" w:afterAutospacing="0" w:line="360" w:lineRule="auto"/>
                      <w:jc w:val="center"/>
                      <w:rPr>
                        <w:rFonts w:asciiTheme="minorHAnsi" w:hAnsiTheme="minorHAnsi" w:cstheme="minorHAnsi"/>
                        <w:color w:val="002060"/>
                      </w:rPr>
                    </w:pPr>
                    <w:r>
                      <w:rPr>
                        <w:rFonts w:asciiTheme="minorHAnsi" w:eastAsia="Calibri" w:hAnsiTheme="minorHAnsi" w:cstheme="minorHAnsi"/>
                        <w:b/>
                        <w:bCs/>
                        <w:color w:val="002060"/>
                        <w:sz w:val="22"/>
                        <w:szCs w:val="22"/>
                      </w:rPr>
                      <w:t>External</w:t>
                    </w:r>
                    <w:r>
                      <w:rPr>
                        <w:rFonts w:asciiTheme="minorHAnsi" w:eastAsia="Calibri" w:hAnsiTheme="minorHAnsi" w:cstheme="minorHAnsi"/>
                        <w:b/>
                        <w:bCs/>
                        <w:color w:val="002060"/>
                        <w:sz w:val="22"/>
                        <w:szCs w:val="22"/>
                      </w:rPr>
                      <w:br/>
                      <w:t>Resources</w:t>
                    </w:r>
                  </w:p>
                </w:txbxContent>
              </v:textbox>
            </v:oval>
            <v:oval id="Ellipse 18" o:spid="_x0000_s1031" style="position:absolute;left:1749;top:6644;width:2280;height:113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yuJ8QA&#10;AADbAAAADwAAAGRycy9kb3ducmV2LnhtbESPQWvCQBCF7wX/wzJCb3Wjhxqiq4giCvaQ2l68Ddkx&#10;CWZnQ3Y18d93DkJvM7w3732zXA+uUQ/qQu3ZwHSSgCIuvK25NPD7s/9IQYWIbLHxTAaeFGC9Gr0t&#10;MbO+5296nGOpJIRDhgaqGNtM61BU5DBMfEss2tV3DqOsXalth72Eu0bPkuRTO6xZGipsaVtRcTvf&#10;nYF0N32GvPwaTpd8m7fpnPvT7WDM+3jYLEBFGuK/+XV9tIIvsPKLDK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MrifEAAAA2wAAAA8AAAAAAAAAAAAAAAAAmAIAAGRycy9k&#10;b3ducmV2LnhtbFBLBQYAAAAABAAEAPUAAACJAwAAAAA=&#10;" fillcolor="#cdddac [1622]" strokecolor="#94b64e [3046]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Ellipse 18">
                <w:txbxContent>
                  <w:p w:rsidR="000A52B8" w:rsidRPr="00303C70" w:rsidRDefault="00B46A9E" w:rsidP="00E22A43">
                    <w:pPr>
                      <w:pStyle w:val="NormalWeb"/>
                      <w:spacing w:before="0" w:beforeAutospacing="0" w:after="200" w:afterAutospacing="0" w:line="360" w:lineRule="auto"/>
                      <w:jc w:val="center"/>
                      <w:rPr>
                        <w:rFonts w:asciiTheme="minorHAnsi" w:hAnsiTheme="minorHAnsi" w:cstheme="minorHAnsi"/>
                        <w:color w:val="4F6228" w:themeColor="accent3" w:themeShade="80"/>
                      </w:rPr>
                    </w:pPr>
                    <w:r>
                      <w:rPr>
                        <w:rFonts w:asciiTheme="minorHAnsi" w:eastAsia="Calibri" w:hAnsiTheme="minorHAnsi" w:cstheme="minorHAnsi"/>
                        <w:b/>
                        <w:bCs/>
                        <w:color w:val="4F6228" w:themeColor="accent3" w:themeShade="80"/>
                        <w:sz w:val="22"/>
                        <w:szCs w:val="22"/>
                      </w:rPr>
                      <w:t>Databases</w:t>
                    </w:r>
                  </w:p>
                </w:txbxContent>
              </v:textbox>
            </v:oval>
            <v:oval id="Ellipse 19" o:spid="_x0000_s1032" style="position:absolute;left:4842;top:9645;width:2279;height:113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xKPsEA&#10;AADbAAAADwAAAGRycy9kb3ducmV2LnhtbERPS2vCQBC+C/0PyxR6003FGk2zkSKUeo0K7XHIjklo&#10;djbJbvP4926h0Nt8fM9JD5NpxEC9qy0reF5FIIgLq2suFVwv78sdCOeRNTaWScFMDg7ZwyLFRNuR&#10;cxrOvhQhhF2CCirv20RKV1Rk0K1sSxy4m+0N+gD7UuoexxBuGrmOoq00WHNoqLClY0XF9/nHKNjk&#10;2G1fPszQdV+fm9nu4zEuY6WeHqe3VxCeJv8v/nOfdJi/h99fwgEyu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8Sj7BAAAA2wAAAA8AAAAAAAAAAAAAAAAAmAIAAGRycy9kb3du&#10;cmV2LnhtbFBLBQYAAAAABAAEAPUAAACGAwAAAAA=&#10;" fillcolor="#fbcaa2 [1625]" strokecolor="#f68c36 [3049]">
              <v:fill color2="#fdefe3 [505]" rotate="t" angle="180" colors="0 #ffbe86;22938f #ffd0aa;1 #ffebdb" focus="100%" type="gradient"/>
              <v:shadow on="t" color="black" opacity="24903f" origin=",.5" offset="0,.55556mm"/>
              <v:textbox style="mso-next-textbox:#Ellipse 19">
                <w:txbxContent>
                  <w:p w:rsidR="000A52B8" w:rsidRPr="00303C70" w:rsidRDefault="00B46A9E" w:rsidP="00E22A43">
                    <w:pPr>
                      <w:pStyle w:val="NormalWeb"/>
                      <w:spacing w:before="0" w:beforeAutospacing="0" w:after="200" w:afterAutospacing="0" w:line="360" w:lineRule="auto"/>
                      <w:jc w:val="center"/>
                      <w:rPr>
                        <w:rFonts w:asciiTheme="minorHAnsi" w:hAnsiTheme="minorHAnsi" w:cstheme="minorHAnsi"/>
                        <w:color w:val="984806" w:themeColor="accent6" w:themeShade="80"/>
                      </w:rPr>
                    </w:pPr>
                    <w:r>
                      <w:rPr>
                        <w:rFonts w:asciiTheme="minorHAnsi" w:eastAsia="Calibri" w:hAnsiTheme="minorHAnsi" w:cstheme="minorHAnsi"/>
                        <w:b/>
                        <w:bCs/>
                        <w:color w:val="984806" w:themeColor="accent6" w:themeShade="80"/>
                        <w:sz w:val="22"/>
                        <w:szCs w:val="22"/>
                      </w:rPr>
                      <w:t>Journals</w:t>
                    </w:r>
                  </w:p>
                </w:txbxContent>
              </v:textbox>
            </v:oval>
            <v:shapetype id="_x0000_t67" coordsize="21600,21600" o:spt="67" adj="16200,5400" path="m0@0l@1@0@1,0@2,0@2@0,21600@0,10800,216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10800,0;0,@0;10800,21600;21600,@0" o:connectangles="270,180,90,0" textboxrect="@1,0,@2,@6"/>
              <v:handles>
                <v:h position="#1,#0" xrange="0,10800" yrange="0,21600"/>
              </v:handles>
            </v:shapetype>
            <v:shape id="_x0000_s1045" type="#_x0000_t67" style="position:absolute;left:5910;top:6355;width:285;height:775" adj="16193,7731">
              <v:textbox style="layout-flow:vertical-ideographic"/>
            </v:shape>
            <v:shape id="_x0000_s1046" type="#_x0000_t67" style="position:absolute;left:5910;top:8789;width:285;height:775" adj="16193,7731">
              <v:textbox style="layout-flow:vertical-ideographic"/>
            </v:shape>
            <v:shape id="_x0000_s1047" type="#_x0000_t67" style="position:absolute;left:7477;top:5842;width:285;height:775;rotation:45;flip:y" adj="16193,7731">
              <v:textbox style="layout-flow:vertical-ideographic"/>
            </v:shape>
            <v:shape id="_x0000_s1048" type="#_x0000_t67" style="position:absolute;left:4274;top:5842;width:285;height:775;rotation:45;flip:x y" adj="16193,7731">
              <v:textbox style="layout-flow:vertical-ideographic"/>
            </v:shape>
            <v:shape id="_x0000_s1049" type="#_x0000_t67" style="position:absolute;left:4274;top:7200;width:285;height:775;rotation:-300;flip:y" adj="16193,7731">
              <v:textbox style="layout-flow:vertical-ideographic"/>
            </v:shape>
            <v:shape id="_x0000_s1050" type="#_x0000_t67" style="position:absolute;left:7394;top:7155;width:285;height:775;rotation:-300;flip:x y" adj="16193,7731">
              <v:textbox style="layout-flow:vertical-ideographic"/>
            </v:shape>
            <w10:wrap type="none"/>
            <w10:anchorlock/>
          </v:group>
        </w:pict>
      </w:r>
      <w:r w:rsidR="00B46A9E" w:rsidRPr="00B46A9E">
        <w:rPr>
          <w:lang w:val="en-GB"/>
        </w:rPr>
        <w:t xml:space="preserve"> </w:t>
      </w:r>
    </w:p>
    <w:p w:rsidR="00822D9F" w:rsidRDefault="00B46A9E" w:rsidP="00822D9F">
      <w:pPr>
        <w:jc w:val="both"/>
        <w:rPr>
          <w:lang w:val="en-GB"/>
        </w:rPr>
      </w:pPr>
      <w:r>
        <w:rPr>
          <w:lang w:val="en-GB"/>
        </w:rPr>
        <w:t xml:space="preserve">The </w:t>
      </w:r>
      <w:r w:rsidR="00A166C6">
        <w:rPr>
          <w:color w:val="002060"/>
          <w:lang w:val="en-GB"/>
        </w:rPr>
        <w:t>p</w:t>
      </w:r>
      <w:r w:rsidRPr="00B46A9E">
        <w:rPr>
          <w:color w:val="002060"/>
          <w:lang w:val="en-GB"/>
        </w:rPr>
        <w:t xml:space="preserve">roteomics </w:t>
      </w:r>
      <w:r w:rsidR="00A166C6">
        <w:rPr>
          <w:color w:val="002060"/>
          <w:lang w:val="en-GB"/>
        </w:rPr>
        <w:t>i</w:t>
      </w:r>
      <w:r w:rsidRPr="00B46A9E">
        <w:rPr>
          <w:color w:val="002060"/>
          <w:lang w:val="en-GB"/>
        </w:rPr>
        <w:t>dentification</w:t>
      </w:r>
      <w:r w:rsidR="00A166C6">
        <w:rPr>
          <w:color w:val="002060"/>
          <w:lang w:val="en-GB"/>
        </w:rPr>
        <w:t>s</w:t>
      </w:r>
      <w:r w:rsidRPr="00B46A9E">
        <w:rPr>
          <w:color w:val="002060"/>
          <w:lang w:val="en-GB"/>
        </w:rPr>
        <w:t xml:space="preserve"> </w:t>
      </w:r>
      <w:r w:rsidR="00A166C6">
        <w:rPr>
          <w:color w:val="002060"/>
          <w:lang w:val="en-GB"/>
        </w:rPr>
        <w:t>d</w:t>
      </w:r>
      <w:r w:rsidRPr="00B46A9E">
        <w:rPr>
          <w:color w:val="002060"/>
          <w:lang w:val="en-GB"/>
        </w:rPr>
        <w:t>atabase</w:t>
      </w:r>
      <w:hyperlink w:anchor="_ENREF_1" w:tooltip="Martens, 2005 #55" w:history="1">
        <w:r w:rsidR="00E30006">
          <w:rPr>
            <w:color w:val="002060"/>
            <w:lang w:val="en-GB"/>
          </w:rPr>
          <w:fldChar w:fldCharType="begin"/>
        </w:r>
        <w:r w:rsidR="00E30006">
          <w:rPr>
            <w:color w:val="002060"/>
            <w:lang w:val="en-GB"/>
          </w:rPr>
          <w:instrText xml:space="preserve"> ADDIN EN.CITE &lt;EndNote&gt;&lt;Cite&gt;&lt;Author&gt;Martens&lt;/Author&gt;&lt;Year&gt;2005&lt;/Year&gt;&lt;RecNum&gt;55&lt;/RecNum&gt;&lt;DisplayText&gt;&lt;style face="superscript"&gt;1&lt;/style&gt;&lt;/DisplayText&gt;&lt;record&gt;&lt;rec-number&gt;55&lt;/rec-number&gt;&lt;foreign-keys&gt;&lt;key app="EN" db-id="sexxdt0zj29tdleaertp5we3atxa92z9waxz"&gt;55&lt;/key&gt;&lt;/foreign-keys&gt;&lt;ref-type name="Journal Article"&gt;17&lt;/ref-type&gt;&lt;contributors&gt;&lt;authors&gt;&lt;author&gt;Martens, L.&lt;/author&gt;&lt;author&gt;Hermjakob, H.&lt;/author&gt;&lt;author&gt;Jones, P.&lt;/author&gt;&lt;author&gt;Adamski, M.&lt;/author&gt;&lt;author&gt;Taylor, C.&lt;/author&gt;&lt;author&gt;States, D.&lt;/author&gt;&lt;author&gt;Gevaert, K.&lt;/author&gt;&lt;author&gt;Vandekerckhove, J.&lt;/author&gt;&lt;author&gt;Apweiler, R.&lt;/author&gt;&lt;/authors&gt;&lt;/contributors&gt;&lt;auth-address&gt;Department of Biochemistry, Faculty of Medicine and Health Sciences, Ghent University, Ghent, Belgium.&lt;/auth-address&gt;&lt;titles&gt;&lt;title&gt;PRIDE: the proteomics identifications database&lt;/title&gt;&lt;secondary-title&gt;Proteomics&lt;/secondary-title&gt;&lt;/titles&gt;&lt;periodical&gt;&lt;full-title&gt;Proteomics&lt;/full-title&gt;&lt;/periodical&gt;&lt;pages&gt;3537-45&lt;/pages&gt;&lt;volume&gt;5&lt;/volume&gt;&lt;number&gt;13&lt;/number&gt;&lt;edition&gt;2005/07/26&lt;/edition&gt;&lt;keywords&gt;&lt;keyword&gt;Computational Biology/*methods&lt;/keyword&gt;&lt;keyword&gt;Database Management Systems&lt;/keyword&gt;&lt;keyword&gt;Databases, Bibliographic&lt;/keyword&gt;&lt;keyword&gt;Databases, Genetic&lt;/keyword&gt;&lt;keyword&gt;Databases, Protein&lt;/keyword&gt;&lt;keyword&gt;Humans&lt;/keyword&gt;&lt;keyword&gt;Information Storage and Retrieval&lt;/keyword&gt;&lt;keyword&gt;Internet&lt;/keyword&gt;&lt;keyword&gt;Programming Languages&lt;/keyword&gt;&lt;keyword&gt;Protein Array Analysis&lt;/keyword&gt;&lt;keyword&gt;*Proteome&lt;/keyword&gt;&lt;keyword&gt;Proteomics/*methods&lt;/keyword&gt;&lt;keyword&gt;Publications&lt;/keyword&gt;&lt;keyword&gt;Software&lt;/keyword&gt;&lt;keyword&gt;Time Factors&lt;/keyword&gt;&lt;/keywords&gt;&lt;dates&gt;&lt;year&gt;2005&lt;/year&gt;&lt;pub-dates&gt;&lt;date&gt;Aug&lt;/date&gt;&lt;/pub-dates&gt;&lt;/dates&gt;&lt;isbn&gt;1615-9853 (Print)&amp;#xD;1615-9853 (Linking)&lt;/isbn&gt;&lt;accession-num&gt;16041671&lt;/accession-num&gt;&lt;urls&gt;&lt;related-urls&gt;&lt;url&gt;http://www.ncbi.nlm.nih.gov/pubmed/16041671&lt;/url&gt;&lt;/related-urls&gt;&lt;/urls&gt;&lt;electronic-resource-num&gt;10.1002/pmic.200401303&lt;/electronic-resource-num&gt;&lt;language&gt;eng&lt;/language&gt;&lt;/record&gt;&lt;/Cite&gt;&lt;/EndNote&gt;</w:instrText>
        </w:r>
        <w:r w:rsidR="00E30006">
          <w:rPr>
            <w:color w:val="002060"/>
            <w:lang w:val="en-GB"/>
          </w:rPr>
          <w:fldChar w:fldCharType="separate"/>
        </w:r>
        <w:r w:rsidR="00E30006" w:rsidRPr="00A166C6">
          <w:rPr>
            <w:noProof/>
            <w:color w:val="002060"/>
            <w:vertAlign w:val="superscript"/>
            <w:lang w:val="en-GB"/>
          </w:rPr>
          <w:t>1</w:t>
        </w:r>
        <w:r w:rsidR="00E30006">
          <w:rPr>
            <w:color w:val="002060"/>
            <w:lang w:val="en-GB"/>
          </w:rPr>
          <w:fldChar w:fldCharType="end"/>
        </w:r>
      </w:hyperlink>
      <w:r>
        <w:rPr>
          <w:lang w:val="en-GB"/>
        </w:rPr>
        <w:t xml:space="preserve"> (PRIDE</w:t>
      </w:r>
      <w:r w:rsidR="00A166C6">
        <w:rPr>
          <w:lang w:val="en-GB"/>
        </w:rPr>
        <w:t xml:space="preserve">, </w:t>
      </w:r>
      <w:hyperlink r:id="rId9" w:history="1">
        <w:r w:rsidR="00CD7B04" w:rsidRPr="00CD7B04">
          <w:rPr>
            <w:rStyle w:val="Hyperlink"/>
          </w:rPr>
          <w:t>http://www.ebi.ac.uk/pride</w:t>
        </w:r>
      </w:hyperlink>
      <w:r>
        <w:rPr>
          <w:lang w:val="en-GB"/>
        </w:rPr>
        <w:t xml:space="preserve">) </w:t>
      </w:r>
      <w:r w:rsidR="005A1F70">
        <w:rPr>
          <w:lang w:val="en-GB"/>
        </w:rPr>
        <w:t xml:space="preserve">and </w:t>
      </w:r>
      <w:proofErr w:type="spellStart"/>
      <w:r w:rsidR="005A1F70" w:rsidRPr="005A1F70">
        <w:rPr>
          <w:color w:val="1F497D" w:themeColor="text2"/>
          <w:lang w:val="en-GB"/>
        </w:rPr>
        <w:t>ProteomeXchange</w:t>
      </w:r>
      <w:proofErr w:type="spellEnd"/>
      <w:r w:rsidR="005A1F70" w:rsidRPr="005A1F70">
        <w:rPr>
          <w:color w:val="1F497D" w:themeColor="text2"/>
          <w:lang w:val="en-GB"/>
        </w:rPr>
        <w:t xml:space="preserve"> </w:t>
      </w:r>
      <w:r w:rsidR="005A1F70">
        <w:rPr>
          <w:lang w:val="en-GB"/>
        </w:rPr>
        <w:t>(</w:t>
      </w:r>
      <w:hyperlink r:id="rId10" w:history="1">
        <w:r w:rsidR="00CD7B04" w:rsidRPr="00CD7B04">
          <w:rPr>
            <w:rStyle w:val="Hyperlink"/>
          </w:rPr>
          <w:t>http://www.proteomexchange.org</w:t>
        </w:r>
      </w:hyperlink>
      <w:r w:rsidR="005A1F70">
        <w:rPr>
          <w:lang w:val="en-GB"/>
        </w:rPr>
        <w:t>) are the repositories</w:t>
      </w:r>
      <w:r>
        <w:rPr>
          <w:lang w:val="en-GB"/>
        </w:rPr>
        <w:t xml:space="preserve"> of choice for protein identification data.</w:t>
      </w:r>
      <w:r w:rsidR="0034367C">
        <w:rPr>
          <w:lang w:val="en-GB"/>
        </w:rPr>
        <w:t xml:space="preserve"> </w:t>
      </w:r>
      <w:r w:rsidR="0034367C" w:rsidRPr="0034367C">
        <w:rPr>
          <w:color w:val="1F497D" w:themeColor="text2"/>
          <w:lang w:val="en-GB"/>
        </w:rPr>
        <w:t>PRIDE</w:t>
      </w:r>
      <w:r w:rsidR="0034367C">
        <w:rPr>
          <w:lang w:val="en-GB"/>
        </w:rPr>
        <w:t xml:space="preserve"> stores proteomics identification results while </w:t>
      </w:r>
      <w:proofErr w:type="spellStart"/>
      <w:r w:rsidR="0034367C" w:rsidRPr="005A1F70">
        <w:rPr>
          <w:color w:val="1F497D" w:themeColor="text2"/>
          <w:lang w:val="en-GB"/>
        </w:rPr>
        <w:t>ProteomeXchange</w:t>
      </w:r>
      <w:proofErr w:type="spellEnd"/>
      <w:r w:rsidR="0034367C" w:rsidRPr="005A1F70">
        <w:rPr>
          <w:color w:val="1F497D" w:themeColor="text2"/>
          <w:lang w:val="en-GB"/>
        </w:rPr>
        <w:t xml:space="preserve"> </w:t>
      </w:r>
      <w:r w:rsidR="0034367C">
        <w:rPr>
          <w:lang w:val="en-GB"/>
        </w:rPr>
        <w:t>allows you to store other information as well.</w:t>
      </w:r>
      <w:r w:rsidR="005A1F70">
        <w:rPr>
          <w:lang w:val="en-GB"/>
        </w:rPr>
        <w:t xml:space="preserve"> For both of them, the identification results should be converted into the </w:t>
      </w:r>
      <w:r w:rsidR="00135DDF">
        <w:rPr>
          <w:lang w:val="en-GB"/>
        </w:rPr>
        <w:t>PRIDE</w:t>
      </w:r>
      <w:r w:rsidR="005A1F70">
        <w:rPr>
          <w:lang w:val="en-GB"/>
        </w:rPr>
        <w:t xml:space="preserve"> </w:t>
      </w:r>
      <w:r w:rsidR="00135DDF">
        <w:rPr>
          <w:lang w:val="en-GB"/>
        </w:rPr>
        <w:t xml:space="preserve">XML </w:t>
      </w:r>
      <w:r w:rsidR="005A1F70">
        <w:rPr>
          <w:lang w:val="en-GB"/>
        </w:rPr>
        <w:t>format.</w:t>
      </w:r>
    </w:p>
    <w:p w:rsidR="00E30006" w:rsidRDefault="00E30006">
      <w:pPr>
        <w:spacing w:after="0" w:line="240" w:lineRule="auto"/>
        <w:rPr>
          <w:rFonts w:ascii="Cambria" w:eastAsia="Times New Roman" w:hAnsi="Cambria"/>
          <w:color w:val="17365D"/>
          <w:spacing w:val="5"/>
          <w:kern w:val="28"/>
          <w:sz w:val="52"/>
          <w:szCs w:val="52"/>
          <w:lang w:val="en-GB"/>
        </w:rPr>
      </w:pPr>
      <w:r>
        <w:rPr>
          <w:lang w:val="en-GB"/>
        </w:rPr>
        <w:br w:type="page"/>
      </w:r>
      <w:bookmarkStart w:id="0" w:name="_GoBack"/>
      <w:bookmarkEnd w:id="0"/>
    </w:p>
    <w:p w:rsidR="0093122C" w:rsidRPr="009F2930" w:rsidRDefault="00902843" w:rsidP="0093122C">
      <w:pPr>
        <w:pStyle w:val="Title"/>
        <w:numPr>
          <w:ilvl w:val="0"/>
          <w:numId w:val="10"/>
        </w:numPr>
        <w:ind w:left="0" w:firstLine="0"/>
        <w:rPr>
          <w:lang w:val="en-GB"/>
        </w:rPr>
      </w:pPr>
      <w:r>
        <w:rPr>
          <w:lang w:val="en-GB"/>
        </w:rPr>
        <w:t>Submi</w:t>
      </w:r>
      <w:r w:rsidR="00A166C6">
        <w:rPr>
          <w:lang w:val="en-GB"/>
        </w:rPr>
        <w:t>t</w:t>
      </w:r>
      <w:r w:rsidR="005219A7">
        <w:rPr>
          <w:lang w:val="en-GB"/>
        </w:rPr>
        <w:t>ting Data</w:t>
      </w:r>
      <w:r w:rsidR="00A166C6">
        <w:rPr>
          <w:lang w:val="en-GB"/>
        </w:rPr>
        <w:t xml:space="preserve"> to</w:t>
      </w:r>
      <w:r w:rsidR="00A166C6" w:rsidRPr="00A166C6">
        <w:rPr>
          <w:lang w:val="en-GB"/>
        </w:rPr>
        <w:t xml:space="preserve"> </w:t>
      </w:r>
      <w:r w:rsidR="00A166C6">
        <w:rPr>
          <w:lang w:val="en-GB"/>
        </w:rPr>
        <w:t>PRIDE</w:t>
      </w:r>
    </w:p>
    <w:p w:rsidR="00902843" w:rsidRDefault="00902843" w:rsidP="0034367C">
      <w:pPr>
        <w:jc w:val="both"/>
        <w:rPr>
          <w:lang w:val="en-GB"/>
        </w:rPr>
      </w:pPr>
      <w:r>
        <w:rPr>
          <w:lang w:val="en-GB"/>
        </w:rPr>
        <w:lastRenderedPageBreak/>
        <w:t xml:space="preserve">In this </w:t>
      </w:r>
      <w:r w:rsidR="005219A7">
        <w:rPr>
          <w:lang w:val="en-GB"/>
        </w:rPr>
        <w:t>section</w:t>
      </w:r>
      <w:r>
        <w:rPr>
          <w:lang w:val="en-GB"/>
        </w:rPr>
        <w:t xml:space="preserve">, we will generate a </w:t>
      </w:r>
      <w:r w:rsidRPr="00902843">
        <w:rPr>
          <w:color w:val="002060"/>
          <w:lang w:val="en-GB"/>
        </w:rPr>
        <w:t xml:space="preserve">PRIDE </w:t>
      </w:r>
      <w:r w:rsidR="005219A7">
        <w:rPr>
          <w:color w:val="002060"/>
          <w:lang w:val="en-GB"/>
        </w:rPr>
        <w:t>XML</w:t>
      </w:r>
      <w:r w:rsidRPr="00902843">
        <w:rPr>
          <w:color w:val="002060"/>
          <w:lang w:val="en-GB"/>
        </w:rPr>
        <w:t xml:space="preserve"> file</w:t>
      </w:r>
      <w:r>
        <w:rPr>
          <w:lang w:val="en-GB"/>
        </w:rPr>
        <w:t xml:space="preserve"> from</w:t>
      </w:r>
      <w:r w:rsidR="00DD7752">
        <w:rPr>
          <w:lang w:val="en-GB"/>
        </w:rPr>
        <w:t xml:space="preserve"> the </w:t>
      </w:r>
      <w:r w:rsidR="0034367C">
        <w:rPr>
          <w:lang w:val="en-GB"/>
        </w:rPr>
        <w:t>previously used</w:t>
      </w:r>
      <w:r w:rsidR="00DD7752">
        <w:rPr>
          <w:lang w:val="en-GB"/>
        </w:rPr>
        <w:t xml:space="preserve"> human dataset</w:t>
      </w:r>
      <w:r>
        <w:rPr>
          <w:lang w:val="en-GB"/>
        </w:rPr>
        <w:t xml:space="preserve">. Load the project </w:t>
      </w:r>
      <w:r w:rsidRPr="008E597C">
        <w:rPr>
          <w:color w:val="4F6228" w:themeColor="accent3" w:themeShade="80"/>
          <w:lang w:val="en-GB"/>
        </w:rPr>
        <w:t>human.cps</w:t>
      </w:r>
      <w:r>
        <w:rPr>
          <w:lang w:val="en-GB"/>
        </w:rPr>
        <w:t xml:space="preserve"> located in the </w:t>
      </w:r>
      <w:r w:rsidRPr="008E597C">
        <w:rPr>
          <w:color w:val="4F6228" w:themeColor="accent3" w:themeShade="80"/>
          <w:lang w:val="en-GB"/>
        </w:rPr>
        <w:t xml:space="preserve">resources </w:t>
      </w:r>
      <w:r>
        <w:rPr>
          <w:lang w:val="en-GB"/>
        </w:rPr>
        <w:t xml:space="preserve">folder into </w:t>
      </w:r>
      <w:proofErr w:type="spellStart"/>
      <w:r w:rsidRPr="00227C79">
        <w:rPr>
          <w:color w:val="002060"/>
          <w:lang w:val="en-GB"/>
        </w:rPr>
        <w:t>PeptideShaker</w:t>
      </w:r>
      <w:proofErr w:type="spellEnd"/>
      <w:r>
        <w:rPr>
          <w:lang w:val="en-GB"/>
        </w:rPr>
        <w:t>:</w:t>
      </w:r>
    </w:p>
    <w:p w:rsidR="00794652" w:rsidRDefault="007C7084" w:rsidP="00902843">
      <w:pPr>
        <w:rPr>
          <w:lang w:val="en-GB"/>
        </w:rPr>
      </w:pPr>
      <w:r>
        <w:rPr>
          <w:lang w:val="en-GB"/>
        </w:rPr>
        <w:t xml:space="preserve"> </w:t>
      </w:r>
      <w:r w:rsidR="0034367C">
        <w:rPr>
          <w:noProof/>
          <w:lang w:val="nb-NO" w:eastAsia="nb-NO"/>
        </w:rPr>
        <w:drawing>
          <wp:inline distT="0" distB="0" distL="0" distR="0">
            <wp:extent cx="5931535" cy="3188335"/>
            <wp:effectExtent l="38100" t="38100" r="69215" b="69215"/>
            <wp:docPr id="1" name="Grafik 1" descr="C:\Users\vaudel\Documents\rendus\tutorials\tutorials protein identification\back-up 0.18\8 PRIDE\illustrations\ps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udel\Documents\rendus\tutorials\tutorials protein identification\back-up 0.18\8 PRIDE\illustrations\ps 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4997" w:rsidRDefault="00A64997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A64997" w:rsidRDefault="00A64997" w:rsidP="0065323D">
      <w:pPr>
        <w:jc w:val="both"/>
        <w:rPr>
          <w:lang w:val="en-GB"/>
        </w:rPr>
      </w:pPr>
      <w:r>
        <w:rPr>
          <w:lang w:val="en-GB"/>
        </w:rPr>
        <w:lastRenderedPageBreak/>
        <w:t>Now go to the ‘Export’</w:t>
      </w:r>
      <w:r w:rsidR="0065323D">
        <w:rPr>
          <w:lang w:val="en-GB"/>
        </w:rPr>
        <w:t xml:space="preserve"> menu at the top</w:t>
      </w:r>
      <w:r>
        <w:rPr>
          <w:lang w:val="en-GB"/>
        </w:rPr>
        <w:t xml:space="preserve"> and </w:t>
      </w:r>
      <w:r w:rsidR="0065323D">
        <w:rPr>
          <w:lang w:val="en-GB"/>
        </w:rPr>
        <w:t xml:space="preserve">select </w:t>
      </w:r>
      <w:r>
        <w:rPr>
          <w:lang w:val="en-GB"/>
        </w:rPr>
        <w:t>‘PRIDE XML’. The following dialog appear</w:t>
      </w:r>
      <w:r w:rsidR="0065323D">
        <w:rPr>
          <w:lang w:val="en-GB"/>
        </w:rPr>
        <w:t>s</w:t>
      </w:r>
      <w:r>
        <w:rPr>
          <w:lang w:val="en-GB"/>
        </w:rPr>
        <w:t>:</w:t>
      </w:r>
    </w:p>
    <w:p w:rsidR="0065323D" w:rsidRDefault="0065323D" w:rsidP="0065323D">
      <w:pPr>
        <w:jc w:val="both"/>
        <w:rPr>
          <w:lang w:val="en-GB"/>
        </w:rPr>
      </w:pPr>
    </w:p>
    <w:p w:rsidR="00A64997" w:rsidRDefault="005F0025" w:rsidP="005D2B27">
      <w:pPr>
        <w:jc w:val="center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5124641" cy="3265361"/>
            <wp:effectExtent l="1905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641" cy="3265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D56" w:rsidRDefault="00983D56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A64997" w:rsidRDefault="00A64997" w:rsidP="00983D56">
      <w:pPr>
        <w:jc w:val="both"/>
        <w:rPr>
          <w:lang w:val="en-GB"/>
        </w:rPr>
      </w:pPr>
      <w:r>
        <w:rPr>
          <w:lang w:val="en-GB"/>
        </w:rPr>
        <w:t xml:space="preserve">The information needed here will be used to reference your dataset in </w:t>
      </w:r>
      <w:r w:rsidRPr="00983D56">
        <w:rPr>
          <w:color w:val="002060"/>
          <w:lang w:val="en-GB"/>
        </w:rPr>
        <w:t>PRIDE</w:t>
      </w:r>
      <w:r>
        <w:rPr>
          <w:lang w:val="en-GB"/>
        </w:rPr>
        <w:t xml:space="preserve">. </w:t>
      </w:r>
      <w:r w:rsidR="00983D56">
        <w:rPr>
          <w:lang w:val="en-GB"/>
        </w:rPr>
        <w:t xml:space="preserve">Using the respective fields, create a </w:t>
      </w:r>
      <w:r w:rsidR="00983D56" w:rsidRPr="00983D56">
        <w:rPr>
          <w:color w:val="4F6228" w:themeColor="accent3" w:themeShade="80"/>
          <w:lang w:val="en-GB"/>
        </w:rPr>
        <w:t>contact</w:t>
      </w:r>
      <w:r w:rsidR="00983D56">
        <w:rPr>
          <w:lang w:val="en-GB"/>
        </w:rPr>
        <w:t xml:space="preserve">, a </w:t>
      </w:r>
      <w:r w:rsidR="00983D56" w:rsidRPr="00983D56">
        <w:rPr>
          <w:color w:val="4F6228" w:themeColor="accent3" w:themeShade="80"/>
          <w:lang w:val="en-GB"/>
        </w:rPr>
        <w:t>sample</w:t>
      </w:r>
      <w:r w:rsidR="00983D56">
        <w:rPr>
          <w:lang w:val="en-GB"/>
        </w:rPr>
        <w:t xml:space="preserve">, a </w:t>
      </w:r>
      <w:r w:rsidR="00983D56" w:rsidRPr="00983D56">
        <w:rPr>
          <w:color w:val="4F6228" w:themeColor="accent3" w:themeShade="80"/>
          <w:lang w:val="en-GB"/>
        </w:rPr>
        <w:t>protocol</w:t>
      </w:r>
      <w:r w:rsidR="00983D56">
        <w:rPr>
          <w:lang w:val="en-GB"/>
        </w:rPr>
        <w:t xml:space="preserve"> and an </w:t>
      </w:r>
      <w:r w:rsidR="00983D56" w:rsidRPr="00983D56">
        <w:rPr>
          <w:color w:val="4F6228" w:themeColor="accent3" w:themeShade="80"/>
          <w:lang w:val="en-GB"/>
        </w:rPr>
        <w:t>instrument</w:t>
      </w:r>
      <w:r w:rsidR="00983D56">
        <w:rPr>
          <w:lang w:val="en-GB"/>
        </w:rPr>
        <w:t xml:space="preserve"> for our dataset. Note that all terms are standardized, creating a </w:t>
      </w:r>
      <w:r w:rsidR="00983D56" w:rsidRPr="00983D56">
        <w:rPr>
          <w:color w:val="002060"/>
          <w:lang w:val="en-GB"/>
        </w:rPr>
        <w:t>Human Platelet Sample</w:t>
      </w:r>
      <w:r w:rsidR="00983D56">
        <w:rPr>
          <w:lang w:val="en-GB"/>
        </w:rPr>
        <w:t xml:space="preserve"> as detailed below will thus help other platelet interested scientist to find your results straightforwardly.</w:t>
      </w:r>
    </w:p>
    <w:p w:rsidR="0065323D" w:rsidRDefault="0065323D" w:rsidP="00983D56">
      <w:pPr>
        <w:jc w:val="both"/>
        <w:rPr>
          <w:lang w:val="en-GB"/>
        </w:rPr>
      </w:pPr>
    </w:p>
    <w:p w:rsidR="00983D56" w:rsidRDefault="009676FF" w:rsidP="0065323D">
      <w:pPr>
        <w:jc w:val="center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5132057" cy="3276336"/>
            <wp:effectExtent l="38100" t="0" r="68593" b="38364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057" cy="3276336"/>
                    </a:xfrm>
                    <a:prstGeom prst="rect">
                      <a:avLst/>
                    </a:prstGeom>
                    <a:noFill/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5323D" w:rsidRDefault="0065323D" w:rsidP="00822D9F">
      <w:pPr>
        <w:jc w:val="both"/>
        <w:rPr>
          <w:lang w:val="en-GB"/>
        </w:rPr>
      </w:pPr>
    </w:p>
    <w:p w:rsidR="00CF4923" w:rsidRDefault="00983D56" w:rsidP="00CF4923">
      <w:pPr>
        <w:jc w:val="both"/>
        <w:rPr>
          <w:lang w:val="en-GB"/>
        </w:rPr>
      </w:pPr>
      <w:r>
        <w:rPr>
          <w:lang w:val="en-GB"/>
        </w:rPr>
        <w:t xml:space="preserve">Selecting an </w:t>
      </w:r>
      <w:r w:rsidRPr="00983D56">
        <w:rPr>
          <w:color w:val="002060"/>
          <w:lang w:val="en-GB"/>
        </w:rPr>
        <w:t>output folder</w:t>
      </w:r>
      <w:r w:rsidR="00EE00C2">
        <w:rPr>
          <w:lang w:val="en-GB"/>
        </w:rPr>
        <w:t xml:space="preserve"> and clicking on the 'C</w:t>
      </w:r>
      <w:r>
        <w:rPr>
          <w:lang w:val="en-GB"/>
        </w:rPr>
        <w:t>onvert</w:t>
      </w:r>
      <w:r w:rsidR="00EE00C2">
        <w:rPr>
          <w:lang w:val="en-GB"/>
        </w:rPr>
        <w:t>!'</w:t>
      </w:r>
      <w:r>
        <w:rPr>
          <w:lang w:val="en-GB"/>
        </w:rPr>
        <w:t xml:space="preserve"> </w:t>
      </w:r>
      <w:r w:rsidR="00EE00C2">
        <w:rPr>
          <w:lang w:val="en-GB"/>
        </w:rPr>
        <w:t xml:space="preserve">button </w:t>
      </w:r>
      <w:r>
        <w:rPr>
          <w:lang w:val="en-GB"/>
        </w:rPr>
        <w:t xml:space="preserve">will </w:t>
      </w:r>
      <w:r w:rsidR="00EE00C2">
        <w:rPr>
          <w:lang w:val="en-GB"/>
        </w:rPr>
        <w:t xml:space="preserve">start the creation of </w:t>
      </w:r>
      <w:r>
        <w:rPr>
          <w:lang w:val="en-GB"/>
        </w:rPr>
        <w:t xml:space="preserve">the </w:t>
      </w:r>
      <w:r w:rsidRPr="00983D56">
        <w:rPr>
          <w:color w:val="002060"/>
          <w:lang w:val="en-GB"/>
        </w:rPr>
        <w:t xml:space="preserve">PRIDE XML </w:t>
      </w:r>
      <w:r>
        <w:rPr>
          <w:lang w:val="en-GB"/>
        </w:rPr>
        <w:t>file.</w:t>
      </w:r>
      <w:r w:rsidRPr="00983D56">
        <w:rPr>
          <w:lang w:val="en-GB"/>
        </w:rPr>
        <w:t xml:space="preserve"> </w:t>
      </w:r>
      <w:r>
        <w:rPr>
          <w:lang w:val="en-GB"/>
        </w:rPr>
        <w:t xml:space="preserve">In order to save time, the corresponding file </w:t>
      </w:r>
      <w:r w:rsidR="00595464">
        <w:rPr>
          <w:lang w:val="en-GB"/>
        </w:rPr>
        <w:t>has</w:t>
      </w:r>
      <w:r>
        <w:rPr>
          <w:lang w:val="en-GB"/>
        </w:rPr>
        <w:t xml:space="preserve"> already generated for you and is located in the </w:t>
      </w:r>
      <w:r w:rsidRPr="00983D56">
        <w:rPr>
          <w:color w:val="4F6228" w:themeColor="accent3" w:themeShade="80"/>
          <w:lang w:val="en-GB"/>
        </w:rPr>
        <w:t>resources</w:t>
      </w:r>
      <w:r>
        <w:rPr>
          <w:lang w:val="en-GB"/>
        </w:rPr>
        <w:t xml:space="preserve"> folder.</w:t>
      </w:r>
      <w:r w:rsidR="00822D9F" w:rsidRPr="00822D9F">
        <w:rPr>
          <w:lang w:val="en-GB"/>
        </w:rPr>
        <w:t xml:space="preserve"> </w:t>
      </w:r>
    </w:p>
    <w:p w:rsidR="00CF4923" w:rsidRDefault="00CF4923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BE68BE" w:rsidRDefault="00BE68BE" w:rsidP="00CF4923">
      <w:pPr>
        <w:jc w:val="both"/>
        <w:rPr>
          <w:lang w:val="en-GB"/>
        </w:rPr>
      </w:pPr>
      <w:r>
        <w:rPr>
          <w:lang w:val="en-GB"/>
        </w:rPr>
        <w:t xml:space="preserve">Start the </w:t>
      </w:r>
      <w:proofErr w:type="spellStart"/>
      <w:r w:rsidRPr="005A1F70">
        <w:rPr>
          <w:color w:val="1F497D" w:themeColor="text2"/>
          <w:lang w:val="en-GB"/>
        </w:rPr>
        <w:t>ProteomeXchange</w:t>
      </w:r>
      <w:proofErr w:type="spellEnd"/>
      <w:r w:rsidRPr="005A1F70">
        <w:rPr>
          <w:color w:val="1F497D" w:themeColor="text2"/>
          <w:lang w:val="en-GB"/>
        </w:rPr>
        <w:t xml:space="preserve"> </w:t>
      </w:r>
      <w:r>
        <w:rPr>
          <w:lang w:val="en-GB"/>
        </w:rPr>
        <w:t>submission</w:t>
      </w:r>
      <w:r w:rsidRPr="00BE68BE">
        <w:rPr>
          <w:lang w:val="en-GB"/>
        </w:rPr>
        <w:t xml:space="preserve"> </w:t>
      </w:r>
      <w:r>
        <w:rPr>
          <w:lang w:val="en-GB"/>
        </w:rPr>
        <w:t xml:space="preserve">tool located in the </w:t>
      </w:r>
      <w:r w:rsidRPr="00BE68BE">
        <w:rPr>
          <w:color w:val="4F6228" w:themeColor="accent3" w:themeShade="80"/>
          <w:lang w:val="en-GB"/>
        </w:rPr>
        <w:t xml:space="preserve">software </w:t>
      </w:r>
      <w:r>
        <w:rPr>
          <w:lang w:val="en-GB"/>
        </w:rPr>
        <w:t>folder (</w:t>
      </w:r>
      <w:proofErr w:type="spellStart"/>
      <w:r w:rsidRPr="00BE68BE">
        <w:rPr>
          <w:color w:val="4F6228" w:themeColor="accent3" w:themeShade="80"/>
          <w:lang w:val="en-GB"/>
        </w:rPr>
        <w:t>PX_Submission</w:t>
      </w:r>
      <w:proofErr w:type="spellEnd"/>
      <w:r>
        <w:rPr>
          <w:lang w:val="en-GB"/>
        </w:rPr>
        <w:t>). You should see the following screen:</w:t>
      </w:r>
    </w:p>
    <w:p w:rsidR="003B5455" w:rsidRDefault="003B5455" w:rsidP="00CF4923">
      <w:pPr>
        <w:jc w:val="both"/>
        <w:rPr>
          <w:lang w:val="en-GB"/>
        </w:rPr>
      </w:pPr>
    </w:p>
    <w:p w:rsidR="00400D2D" w:rsidRDefault="00400D2D" w:rsidP="00400D2D">
      <w:pPr>
        <w:spacing w:after="0" w:line="240" w:lineRule="auto"/>
        <w:jc w:val="center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4599209" cy="4309607"/>
            <wp:effectExtent l="38100" t="38100" r="68580" b="72390"/>
            <wp:docPr id="2" name="Grafik 2" descr="C:\Users\vaudel\Documents\rendus\tutorials\tutorials protein identification\back-up 0.18\8 PRIDE\illustrations\px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udel\Documents\rendus\tutorials\tutorials protein identification\back-up 0.18\8 PRIDE\illustrations\px 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338" cy="430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0D2D" w:rsidRDefault="00400D2D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400D2D" w:rsidRDefault="00400D2D" w:rsidP="00CF4923">
      <w:pPr>
        <w:jc w:val="both"/>
        <w:rPr>
          <w:lang w:val="en-GB"/>
        </w:rPr>
      </w:pPr>
      <w:proofErr w:type="gramStart"/>
      <w:r>
        <w:rPr>
          <w:lang w:val="en-GB"/>
        </w:rPr>
        <w:t>Click on ‘Complete Submission’ then ‘Next’.</w:t>
      </w:r>
      <w:proofErr w:type="gramEnd"/>
      <w:r>
        <w:rPr>
          <w:lang w:val="en-GB"/>
        </w:rPr>
        <w:t xml:space="preserve">  You will see the following screen:</w:t>
      </w:r>
    </w:p>
    <w:p w:rsidR="003B5455" w:rsidRDefault="003B5455" w:rsidP="00CF4923">
      <w:pPr>
        <w:jc w:val="both"/>
        <w:rPr>
          <w:lang w:val="en-GB"/>
        </w:rPr>
      </w:pPr>
    </w:p>
    <w:p w:rsidR="00BE68BE" w:rsidRDefault="00400D2D" w:rsidP="00400D2D">
      <w:pPr>
        <w:jc w:val="center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4333602" cy="4055165"/>
            <wp:effectExtent l="38100" t="38100" r="67310" b="78740"/>
            <wp:docPr id="7" name="Grafik 7" descr="C:\Users\vaudel\Documents\rendus\tutorials\tutorials protein identification\back-up 0.18\8 PRIDE\illustrations\px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udel\Documents\rendus\tutorials\tutorials protein identification\back-up 0.18\8 PRIDE\illustrations\px 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753" cy="405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0D2D" w:rsidRDefault="00400D2D" w:rsidP="00400D2D">
      <w:pPr>
        <w:jc w:val="both"/>
        <w:rPr>
          <w:lang w:val="en-GB"/>
        </w:rPr>
      </w:pPr>
    </w:p>
    <w:p w:rsidR="00AB580F" w:rsidRDefault="00400D2D" w:rsidP="00400D2D">
      <w:pPr>
        <w:jc w:val="both"/>
        <w:rPr>
          <w:lang w:val="en-GB"/>
        </w:rPr>
      </w:pPr>
      <w:r>
        <w:rPr>
          <w:lang w:val="en-GB"/>
        </w:rPr>
        <w:t xml:space="preserve">Here, load the Raw file, the pride xml file, the search result files (from OMSSA and </w:t>
      </w:r>
      <w:proofErr w:type="spellStart"/>
      <w:r>
        <w:rPr>
          <w:lang w:val="en-GB"/>
        </w:rPr>
        <w:t>X</w:t>
      </w:r>
      <w:proofErr w:type="gramStart"/>
      <w:r>
        <w:rPr>
          <w:lang w:val="en-GB"/>
        </w:rPr>
        <w:t>!Tandem</w:t>
      </w:r>
      <w:proofErr w:type="spellEnd"/>
      <w:proofErr w:type="gramEnd"/>
      <w:r>
        <w:rPr>
          <w:lang w:val="en-GB"/>
        </w:rPr>
        <w:t xml:space="preserve">) and the peak list. All these files are located in the </w:t>
      </w:r>
      <w:r w:rsidRPr="00400D2D">
        <w:rPr>
          <w:color w:val="4F6228" w:themeColor="accent3" w:themeShade="80"/>
          <w:lang w:val="en-GB"/>
        </w:rPr>
        <w:t xml:space="preserve">resources </w:t>
      </w:r>
      <w:r>
        <w:rPr>
          <w:lang w:val="en-GB"/>
        </w:rPr>
        <w:t>folder.</w:t>
      </w:r>
      <w:r w:rsidR="00AB580F">
        <w:rPr>
          <w:lang w:val="en-GB"/>
        </w:rPr>
        <w:t xml:space="preserve"> Note that the submission tool recognizes the different file formats, except for the </w:t>
      </w:r>
      <w:proofErr w:type="spellStart"/>
      <w:r w:rsidR="00AB580F">
        <w:rPr>
          <w:lang w:val="en-GB"/>
        </w:rPr>
        <w:t>X</w:t>
      </w:r>
      <w:proofErr w:type="gramStart"/>
      <w:r w:rsidR="00AB580F">
        <w:rPr>
          <w:lang w:val="en-GB"/>
        </w:rPr>
        <w:t>!Tandem</w:t>
      </w:r>
      <w:proofErr w:type="spellEnd"/>
      <w:proofErr w:type="gramEnd"/>
      <w:r w:rsidR="00AB580F">
        <w:rPr>
          <w:lang w:val="en-GB"/>
        </w:rPr>
        <w:t xml:space="preserve"> result file.</w:t>
      </w:r>
    </w:p>
    <w:p w:rsidR="00AB580F" w:rsidRDefault="00AB580F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AB580F" w:rsidRDefault="00AB580F" w:rsidP="00AB580F">
      <w:pPr>
        <w:rPr>
          <w:lang w:val="en-GB"/>
        </w:rPr>
      </w:pPr>
      <w:r>
        <w:rPr>
          <w:lang w:val="en-GB"/>
        </w:rPr>
        <w:t>In the last step, we will indicate that all the intermediate files led to the same p</w:t>
      </w:r>
      <w:r w:rsidR="000D77C0">
        <w:rPr>
          <w:lang w:val="en-GB"/>
        </w:rPr>
        <w:t>ride xml result. Add a relation</w:t>
      </w:r>
      <w:r>
        <w:rPr>
          <w:lang w:val="en-GB"/>
        </w:rPr>
        <w:t xml:space="preserve"> between all files to the pride xml file.</w:t>
      </w:r>
    </w:p>
    <w:p w:rsidR="00AB580F" w:rsidRDefault="00AB580F" w:rsidP="00AB580F">
      <w:pPr>
        <w:rPr>
          <w:i/>
          <w:lang w:val="en-GB"/>
        </w:rPr>
      </w:pPr>
      <w:r w:rsidRPr="00AB580F">
        <w:rPr>
          <w:i/>
          <w:lang w:val="en-GB"/>
        </w:rPr>
        <w:t xml:space="preserve">In which case will you have different </w:t>
      </w:r>
      <w:r w:rsidR="00486EEF">
        <w:rPr>
          <w:i/>
          <w:lang w:val="en-GB"/>
        </w:rPr>
        <w:t>PRIDE</w:t>
      </w:r>
      <w:r w:rsidRPr="00AB580F">
        <w:rPr>
          <w:i/>
          <w:lang w:val="en-GB"/>
        </w:rPr>
        <w:t xml:space="preserve"> XML files with different relations?</w:t>
      </w:r>
    </w:p>
    <w:p w:rsidR="00486EEF" w:rsidRDefault="00486EEF" w:rsidP="00AB580F">
      <w:pPr>
        <w:rPr>
          <w:i/>
          <w:lang w:val="en-GB"/>
        </w:rPr>
      </w:pPr>
    </w:p>
    <w:p w:rsidR="00486EEF" w:rsidRPr="00AB580F" w:rsidRDefault="00486EEF" w:rsidP="00AB580F">
      <w:pPr>
        <w:rPr>
          <w:i/>
          <w:lang w:val="en-GB"/>
        </w:rPr>
      </w:pPr>
    </w:p>
    <w:p w:rsidR="00400D2D" w:rsidRPr="00BE68BE" w:rsidRDefault="00AB580F" w:rsidP="005D62C9">
      <w:pPr>
        <w:jc w:val="center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5123846" cy="4794636"/>
            <wp:effectExtent l="0" t="0" r="0" b="0"/>
            <wp:docPr id="8" name="Grafik 8" descr="C:\Users\vaudel\Documents\rendus\tutorials\tutorials protein identification\back-up 0.18\8 PRIDE\illustrations\px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udel\Documents\rendus\tutorials\tutorials protein identification\back-up 0.18\8 PRIDE\illustrations\px 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025" cy="479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80F" w:rsidRDefault="00AB580F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AB580F" w:rsidRDefault="00AB580F" w:rsidP="00CF4923">
      <w:pPr>
        <w:jc w:val="both"/>
        <w:rPr>
          <w:lang w:val="en-GB"/>
        </w:rPr>
      </w:pPr>
      <w:r>
        <w:rPr>
          <w:lang w:val="en-GB"/>
        </w:rPr>
        <w:t>In the next and last step, you will reference your experiment and upload it in PRIDE.</w:t>
      </w:r>
    </w:p>
    <w:p w:rsidR="00486EEF" w:rsidRDefault="00486EEF" w:rsidP="00CF4923">
      <w:pPr>
        <w:jc w:val="both"/>
        <w:rPr>
          <w:lang w:val="en-GB"/>
        </w:rPr>
      </w:pPr>
    </w:p>
    <w:p w:rsidR="00AB580F" w:rsidRDefault="00AB580F" w:rsidP="00AB580F">
      <w:pPr>
        <w:jc w:val="center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4503547" cy="4214191"/>
            <wp:effectExtent l="38100" t="38100" r="68580" b="72390"/>
            <wp:docPr id="9" name="Grafik 9" descr="C:\Users\vaudel\Documents\rendus\tutorials\tutorials protein identification\back-up 0.18\8 PRIDE\illustrations\px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udel\Documents\rendus\tutorials\tutorials protein identification\back-up 0.18\8 PRIDE\illustrations\px 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703" cy="421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6EEF" w:rsidRDefault="00486EEF" w:rsidP="00AB580F">
      <w:pPr>
        <w:jc w:val="center"/>
        <w:rPr>
          <w:lang w:val="en-GB"/>
        </w:rPr>
      </w:pPr>
    </w:p>
    <w:p w:rsidR="00486EEF" w:rsidRDefault="00AB580F" w:rsidP="00CF4923">
      <w:pPr>
        <w:jc w:val="both"/>
        <w:rPr>
          <w:lang w:val="en-GB"/>
        </w:rPr>
      </w:pPr>
      <w:r>
        <w:rPr>
          <w:lang w:val="en-GB"/>
        </w:rPr>
        <w:t>In order to upload a file, you need a PRIDE login which the PRIDE team will provide you on demand. Your dataset will stay private during the review process and a reviewer account will be established so that a reviewer can access your data. The credentials for these accounts should be made available in your manuscript. Once your paper accepted, the data will be made freely accessed to anyone.</w:t>
      </w:r>
    </w:p>
    <w:p w:rsidR="00AB580F" w:rsidRDefault="0010157E" w:rsidP="00CF4923">
      <w:pPr>
        <w:jc w:val="both"/>
        <w:rPr>
          <w:lang w:val="en-GB"/>
        </w:rPr>
      </w:pPr>
      <w:r>
        <w:rPr>
          <w:lang w:val="en-GB"/>
        </w:rPr>
        <w:t>Obviously we will not upload the tutorial data online, however, if you do so, all identification results will be available and can be browsed as demonstrated in the following.</w:t>
      </w:r>
    </w:p>
    <w:p w:rsidR="00822D9F" w:rsidRPr="00A166C6" w:rsidRDefault="00822D9F" w:rsidP="00CF4923">
      <w:pPr>
        <w:jc w:val="both"/>
        <w:rPr>
          <w:lang w:val="en-GB"/>
        </w:rPr>
      </w:pPr>
      <w:r>
        <w:rPr>
          <w:lang w:val="en-GB"/>
        </w:rPr>
        <w:br w:type="page"/>
      </w:r>
    </w:p>
    <w:p w:rsidR="00822D9F" w:rsidRPr="009F2930" w:rsidRDefault="00822D9F" w:rsidP="00822D9F">
      <w:pPr>
        <w:pStyle w:val="Title"/>
        <w:numPr>
          <w:ilvl w:val="0"/>
          <w:numId w:val="10"/>
        </w:numPr>
        <w:ind w:left="0" w:firstLine="0"/>
        <w:rPr>
          <w:lang w:val="en-GB"/>
        </w:rPr>
      </w:pPr>
      <w:r>
        <w:rPr>
          <w:lang w:val="en-GB"/>
        </w:rPr>
        <w:t>Browse PRIDE</w:t>
      </w:r>
    </w:p>
    <w:p w:rsidR="00822D9F" w:rsidRDefault="00822D9F" w:rsidP="00822D9F">
      <w:pPr>
        <w:spacing w:after="0" w:line="240" w:lineRule="auto"/>
        <w:rPr>
          <w:lang w:val="en-GB"/>
        </w:rPr>
      </w:pPr>
      <w:r>
        <w:rPr>
          <w:lang w:val="en-GB"/>
        </w:rPr>
        <w:t xml:space="preserve">Go on the </w:t>
      </w:r>
      <w:r w:rsidRPr="00227C79">
        <w:rPr>
          <w:color w:val="002060"/>
          <w:lang w:val="en-GB"/>
        </w:rPr>
        <w:t>PRIDE</w:t>
      </w:r>
      <w:r>
        <w:rPr>
          <w:lang w:val="en-GB"/>
        </w:rPr>
        <w:t xml:space="preserve"> website </w:t>
      </w:r>
      <w:r w:rsidR="00595464">
        <w:rPr>
          <w:lang w:val="en-GB"/>
        </w:rPr>
        <w:t>(</w:t>
      </w:r>
      <w:hyperlink r:id="rId18" w:history="1">
        <w:r w:rsidR="00595464" w:rsidRPr="00595464">
          <w:rPr>
            <w:rStyle w:val="Hyperlink"/>
            <w:lang w:val="en-GB"/>
          </w:rPr>
          <w:t>http://www.ebi.ac.uk/pride</w:t>
        </w:r>
      </w:hyperlink>
      <w:r w:rsidR="00595464">
        <w:rPr>
          <w:lang w:val="en-GB"/>
        </w:rPr>
        <w:t xml:space="preserve">) </w:t>
      </w:r>
      <w:r>
        <w:rPr>
          <w:lang w:val="en-GB"/>
        </w:rPr>
        <w:t xml:space="preserve">and search </w:t>
      </w:r>
      <w:r w:rsidRPr="00227C79">
        <w:rPr>
          <w:color w:val="002060"/>
          <w:lang w:val="en-GB"/>
        </w:rPr>
        <w:t>PRIDE</w:t>
      </w:r>
      <w:r>
        <w:rPr>
          <w:lang w:val="en-GB"/>
        </w:rPr>
        <w:t xml:space="preserve"> project number 1, you should see the following screen:</w:t>
      </w:r>
    </w:p>
    <w:p w:rsidR="00486EEF" w:rsidRDefault="00486EEF" w:rsidP="00822D9F">
      <w:pPr>
        <w:spacing w:after="0" w:line="240" w:lineRule="auto"/>
        <w:rPr>
          <w:lang w:val="en-GB"/>
        </w:rPr>
      </w:pPr>
    </w:p>
    <w:p w:rsidR="00595464" w:rsidRDefault="00595464" w:rsidP="00822D9F">
      <w:pPr>
        <w:spacing w:after="0" w:line="240" w:lineRule="auto"/>
        <w:rPr>
          <w:lang w:val="en-GB"/>
        </w:rPr>
      </w:pPr>
    </w:p>
    <w:p w:rsidR="00822D9F" w:rsidRDefault="00822D9F" w:rsidP="00822D9F">
      <w:pPr>
        <w:spacing w:after="0" w:line="240" w:lineRule="auto"/>
        <w:rPr>
          <w:lang w:val="en-GB"/>
        </w:rPr>
      </w:pPr>
    </w:p>
    <w:p w:rsidR="00822D9F" w:rsidRDefault="00822D9F" w:rsidP="00822D9F">
      <w:pPr>
        <w:spacing w:after="0" w:line="240" w:lineRule="auto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5934710" cy="2933065"/>
            <wp:effectExtent l="38100" t="38100" r="85090" b="76835"/>
            <wp:docPr id="10" name="Grafik 10" descr="C:\Users\vaudel\Documents\rendus\tutorials\tutorials protein identification\8 PRIDE\illustrations\pri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udel\Documents\rendus\tutorials\tutorials protein identification\8 PRIDE\illustrations\pride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2D9F" w:rsidRDefault="00822D9F" w:rsidP="00822D9F">
      <w:pPr>
        <w:spacing w:after="0" w:line="240" w:lineRule="auto"/>
        <w:rPr>
          <w:lang w:val="en-GB"/>
        </w:rPr>
      </w:pPr>
    </w:p>
    <w:p w:rsidR="00595464" w:rsidRDefault="00595464" w:rsidP="00822D9F">
      <w:pPr>
        <w:spacing w:after="0" w:line="240" w:lineRule="auto"/>
        <w:rPr>
          <w:lang w:val="en-GB"/>
        </w:rPr>
      </w:pPr>
    </w:p>
    <w:p w:rsidR="00486EEF" w:rsidRDefault="00486EEF" w:rsidP="00822D9F">
      <w:pPr>
        <w:spacing w:after="0" w:line="240" w:lineRule="auto"/>
        <w:rPr>
          <w:lang w:val="en-GB"/>
        </w:rPr>
      </w:pPr>
    </w:p>
    <w:p w:rsidR="00822D9F" w:rsidRDefault="00822D9F" w:rsidP="00595464">
      <w:pPr>
        <w:spacing w:after="0" w:line="240" w:lineRule="auto"/>
        <w:jc w:val="both"/>
        <w:rPr>
          <w:lang w:val="en-GB"/>
        </w:rPr>
      </w:pPr>
      <w:r>
        <w:rPr>
          <w:lang w:val="en-GB"/>
        </w:rPr>
        <w:t xml:space="preserve">Click on </w:t>
      </w:r>
      <w:r w:rsidR="00227C79">
        <w:rPr>
          <w:lang w:val="en-GB"/>
        </w:rPr>
        <w:t>‘</w:t>
      </w:r>
      <w:r>
        <w:rPr>
          <w:lang w:val="en-GB"/>
        </w:rPr>
        <w:t>Web View</w:t>
      </w:r>
      <w:r w:rsidR="00227C79">
        <w:rPr>
          <w:lang w:val="en-GB"/>
        </w:rPr>
        <w:t>’</w:t>
      </w:r>
      <w:r>
        <w:rPr>
          <w:lang w:val="en-GB"/>
        </w:rPr>
        <w:t xml:space="preserve"> to browse this project. </w:t>
      </w:r>
      <w:r w:rsidRPr="00822D9F">
        <w:rPr>
          <w:i/>
          <w:lang w:val="en-GB"/>
        </w:rPr>
        <w:t>What information can you access on this experiment? What is your opinion about making all data available?</w:t>
      </w:r>
    </w:p>
    <w:p w:rsidR="00822D9F" w:rsidRDefault="00822D9F" w:rsidP="00822D9F">
      <w:pPr>
        <w:spacing w:after="0" w:line="240" w:lineRule="auto"/>
        <w:rPr>
          <w:lang w:val="en-GB"/>
        </w:rPr>
      </w:pPr>
    </w:p>
    <w:p w:rsidR="00822D9F" w:rsidRDefault="00822D9F" w:rsidP="00822D9F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822D9F" w:rsidRDefault="00822D9F" w:rsidP="00595464">
      <w:pPr>
        <w:spacing w:after="0" w:line="240" w:lineRule="auto"/>
        <w:jc w:val="both"/>
        <w:rPr>
          <w:lang w:val="en-GB"/>
        </w:rPr>
      </w:pPr>
      <w:r>
        <w:rPr>
          <w:lang w:val="en-GB"/>
        </w:rPr>
        <w:t xml:space="preserve">It is possible to browse all online </w:t>
      </w:r>
      <w:r w:rsidRPr="001D358C">
        <w:rPr>
          <w:color w:val="002060"/>
          <w:lang w:val="en-GB"/>
        </w:rPr>
        <w:t>PRIDE</w:t>
      </w:r>
      <w:r>
        <w:rPr>
          <w:lang w:val="en-GB"/>
        </w:rPr>
        <w:t xml:space="preserve"> datasets using </w:t>
      </w:r>
      <w:r w:rsidRPr="001D358C">
        <w:rPr>
          <w:color w:val="002060"/>
          <w:lang w:val="en-GB"/>
        </w:rPr>
        <w:t>PRIDE Inspector</w:t>
      </w:r>
      <w:r>
        <w:rPr>
          <w:color w:val="002060"/>
          <w:lang w:val="en-GB"/>
        </w:rPr>
        <w:t xml:space="preserve"> </w:t>
      </w:r>
      <w:r w:rsidRPr="00822D9F">
        <w:rPr>
          <w:lang w:val="en-GB"/>
        </w:rPr>
        <w:t>(</w:t>
      </w:r>
      <w:hyperlink r:id="rId20" w:history="1">
        <w:r w:rsidR="00595464">
          <w:rPr>
            <w:rStyle w:val="Hyperlink"/>
          </w:rPr>
          <w:t>http://pride-toolsuite.googlecode.com</w:t>
        </w:r>
      </w:hyperlink>
      <w:r w:rsidRPr="00822D9F">
        <w:rPr>
          <w:lang w:val="en-GB"/>
        </w:rPr>
        <w:t>)</w:t>
      </w:r>
      <w:r>
        <w:rPr>
          <w:lang w:val="en-GB"/>
        </w:rPr>
        <w:t xml:space="preserve">, available in the </w:t>
      </w:r>
      <w:r w:rsidR="00C36D85">
        <w:rPr>
          <w:color w:val="4F6228" w:themeColor="accent3" w:themeShade="80"/>
          <w:lang w:val="en-GB"/>
        </w:rPr>
        <w:t>software</w:t>
      </w:r>
      <w:r>
        <w:rPr>
          <w:lang w:val="en-GB"/>
        </w:rPr>
        <w:t xml:space="preserve"> folder. Start</w:t>
      </w:r>
      <w:r w:rsidR="005424BB">
        <w:rPr>
          <w:lang w:val="en-GB"/>
        </w:rPr>
        <w:t>ing</w:t>
      </w:r>
      <w:r>
        <w:rPr>
          <w:lang w:val="en-GB"/>
        </w:rPr>
        <w:t xml:space="preserve"> </w:t>
      </w:r>
      <w:r w:rsidRPr="00662DB2">
        <w:rPr>
          <w:color w:val="002060"/>
          <w:lang w:val="en-GB"/>
        </w:rPr>
        <w:t>PRIDE Inspector</w:t>
      </w:r>
      <w:r>
        <w:rPr>
          <w:lang w:val="en-GB"/>
        </w:rPr>
        <w:t>, you should see the following:</w:t>
      </w:r>
    </w:p>
    <w:p w:rsidR="00822D9F" w:rsidRDefault="00822D9F" w:rsidP="00822D9F">
      <w:pPr>
        <w:spacing w:after="0" w:line="240" w:lineRule="auto"/>
        <w:rPr>
          <w:lang w:val="en-GB"/>
        </w:rPr>
      </w:pPr>
    </w:p>
    <w:p w:rsidR="005424BB" w:rsidRDefault="005424BB" w:rsidP="00822D9F">
      <w:pPr>
        <w:spacing w:after="0" w:line="240" w:lineRule="auto"/>
        <w:rPr>
          <w:lang w:val="en-GB"/>
        </w:rPr>
      </w:pPr>
    </w:p>
    <w:p w:rsidR="005424BB" w:rsidRDefault="005424BB" w:rsidP="00822D9F">
      <w:pPr>
        <w:spacing w:after="0" w:line="240" w:lineRule="auto"/>
        <w:rPr>
          <w:lang w:val="en-GB"/>
        </w:rPr>
      </w:pPr>
    </w:p>
    <w:p w:rsidR="00822D9F" w:rsidRDefault="00822D9F" w:rsidP="00822D9F">
      <w:pPr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5943600" cy="4572000"/>
            <wp:effectExtent l="38100" t="38100" r="76200" b="76200"/>
            <wp:docPr id="13" name="Grafik 13" descr="C:\Users\vaudel\Documents\rendus\tutorials\tutorials protein identification\8 PRIDE\illustrations\pride inspector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udel\Documents\rendus\tutorials\tutorials protein identification\8 PRIDE\illustrations\pride inspector 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2D9F" w:rsidRDefault="00822D9F" w:rsidP="00822D9F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370FC9" w:rsidRDefault="00E02913" w:rsidP="00370FC9">
      <w:pPr>
        <w:jc w:val="both"/>
        <w:rPr>
          <w:lang w:val="en-GB"/>
        </w:rPr>
      </w:pPr>
      <w:r>
        <w:rPr>
          <w:lang w:val="en-GB"/>
        </w:rPr>
        <w:t xml:space="preserve">Select ‘Open </w:t>
      </w:r>
      <w:proofErr w:type="spellStart"/>
      <w:r>
        <w:rPr>
          <w:lang w:val="en-GB"/>
        </w:rPr>
        <w:t>mzML</w:t>
      </w:r>
      <w:proofErr w:type="spellEnd"/>
      <w:r>
        <w:rPr>
          <w:lang w:val="en-GB"/>
        </w:rPr>
        <w:t xml:space="preserve"> or PRIDE XML Files’ and open </w:t>
      </w:r>
      <w:r w:rsidR="00C36D85" w:rsidRPr="00C36D85">
        <w:rPr>
          <w:color w:val="4F6228" w:themeColor="accent3" w:themeShade="80"/>
          <w:lang w:val="en-GB"/>
        </w:rPr>
        <w:t>proteinidentificationtutorial</w:t>
      </w:r>
      <w:r w:rsidRPr="00E02913">
        <w:rPr>
          <w:color w:val="4F6228" w:themeColor="accent3" w:themeShade="80"/>
          <w:lang w:val="en-GB"/>
        </w:rPr>
        <w:t>.xml</w:t>
      </w:r>
      <w:r>
        <w:rPr>
          <w:lang w:val="en-GB"/>
        </w:rPr>
        <w:t xml:space="preserve"> located in the </w:t>
      </w:r>
      <w:r w:rsidRPr="00E02913">
        <w:rPr>
          <w:color w:val="4F6228" w:themeColor="accent3" w:themeShade="80"/>
          <w:lang w:val="en-GB"/>
        </w:rPr>
        <w:t>resources</w:t>
      </w:r>
      <w:r>
        <w:rPr>
          <w:lang w:val="en-GB"/>
        </w:rPr>
        <w:t xml:space="preserve"> folder. You should see the following:</w:t>
      </w:r>
    </w:p>
    <w:p w:rsidR="00486EEF" w:rsidRDefault="00486EEF" w:rsidP="00370FC9">
      <w:pPr>
        <w:jc w:val="both"/>
        <w:rPr>
          <w:lang w:val="en-GB"/>
        </w:rPr>
      </w:pPr>
    </w:p>
    <w:p w:rsidR="00E02913" w:rsidRDefault="000D77C0" w:rsidP="00A166C6">
      <w:pPr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5931535" cy="3188335"/>
            <wp:effectExtent l="38100" t="38100" r="69215" b="69215"/>
            <wp:docPr id="3" name="Grafik 3" descr="C:\Users\vaudel\Documents\rendus\tutorials\tutorials protein identification\back-up 0.18\8 PRIDE\illustrations\pride inspector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udel\Documents\rendus\tutorials\tutorials protein identification\back-up 0.18\8 PRIDE\illustrations\pride inspector 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6EEF" w:rsidRDefault="00486EEF" w:rsidP="00370FC9">
      <w:pPr>
        <w:jc w:val="both"/>
        <w:rPr>
          <w:lang w:val="en-GB"/>
        </w:rPr>
      </w:pPr>
    </w:p>
    <w:p w:rsidR="00E02913" w:rsidRPr="00E02913" w:rsidRDefault="00D50D8F" w:rsidP="00370FC9">
      <w:pPr>
        <w:jc w:val="both"/>
        <w:rPr>
          <w:i/>
          <w:lang w:val="en-GB"/>
        </w:rPr>
      </w:pPr>
      <w:r w:rsidRPr="000275E5">
        <w:rPr>
          <w:lang w:val="en-GB"/>
        </w:rPr>
        <w:t xml:space="preserve">Note that all spectrum annotation (modifications, ions, etc.) have been passed by </w:t>
      </w:r>
      <w:proofErr w:type="spellStart"/>
      <w:r w:rsidRPr="001F7683">
        <w:rPr>
          <w:color w:val="002060"/>
          <w:lang w:val="en-GB"/>
        </w:rPr>
        <w:t>PeptideShaker</w:t>
      </w:r>
      <w:proofErr w:type="spellEnd"/>
      <w:r w:rsidRPr="000275E5">
        <w:rPr>
          <w:lang w:val="en-GB"/>
        </w:rPr>
        <w:t xml:space="preserve"> to </w:t>
      </w:r>
      <w:r w:rsidRPr="001F7683">
        <w:rPr>
          <w:color w:val="002060"/>
          <w:lang w:val="en-GB"/>
        </w:rPr>
        <w:t xml:space="preserve">PRIDE Inspector </w:t>
      </w:r>
      <w:r w:rsidRPr="000275E5">
        <w:rPr>
          <w:lang w:val="en-GB"/>
        </w:rPr>
        <w:t xml:space="preserve">as standardized terms and will thus be </w:t>
      </w:r>
      <w:r w:rsidR="000275E5" w:rsidRPr="000275E5">
        <w:rPr>
          <w:lang w:val="en-GB"/>
        </w:rPr>
        <w:t>available for all other online resources</w:t>
      </w:r>
      <w:r w:rsidRPr="000275E5">
        <w:rPr>
          <w:lang w:val="en-GB"/>
        </w:rPr>
        <w:t>.</w:t>
      </w:r>
      <w:r>
        <w:rPr>
          <w:i/>
          <w:lang w:val="en-GB"/>
        </w:rPr>
        <w:t xml:space="preserve">  </w:t>
      </w:r>
      <w:r w:rsidR="00E02913" w:rsidRPr="00E02913">
        <w:rPr>
          <w:i/>
          <w:lang w:val="en-GB"/>
        </w:rPr>
        <w:t xml:space="preserve">What difference do you see </w:t>
      </w:r>
      <w:r w:rsidR="00A176DE">
        <w:rPr>
          <w:i/>
          <w:lang w:val="en-GB"/>
        </w:rPr>
        <w:t>compared to</w:t>
      </w:r>
      <w:r w:rsidR="00E02913" w:rsidRPr="00E02913">
        <w:rPr>
          <w:i/>
          <w:lang w:val="en-GB"/>
        </w:rPr>
        <w:t xml:space="preserve"> the </w:t>
      </w:r>
      <w:proofErr w:type="spellStart"/>
      <w:r w:rsidR="00E02913" w:rsidRPr="00E02913">
        <w:rPr>
          <w:i/>
          <w:lang w:val="en-GB"/>
        </w:rPr>
        <w:t>PeptideShaker</w:t>
      </w:r>
      <w:proofErr w:type="spellEnd"/>
      <w:r w:rsidR="00E02913" w:rsidRPr="00E02913">
        <w:rPr>
          <w:i/>
          <w:lang w:val="en-GB"/>
        </w:rPr>
        <w:t xml:space="preserve"> results?</w:t>
      </w:r>
    </w:p>
    <w:p w:rsidR="00983D56" w:rsidRDefault="00983D56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7C26C4" w:rsidRPr="00567FB6" w:rsidRDefault="007C26C4" w:rsidP="007C26C4">
      <w:pPr>
        <w:pStyle w:val="Title"/>
        <w:rPr>
          <w:lang w:val="fr-FR"/>
        </w:rPr>
      </w:pPr>
      <w:proofErr w:type="spellStart"/>
      <w:r w:rsidRPr="00567FB6">
        <w:rPr>
          <w:lang w:val="fr-FR"/>
        </w:rPr>
        <w:t>References</w:t>
      </w:r>
      <w:proofErr w:type="spellEnd"/>
    </w:p>
    <w:p w:rsidR="00E30006" w:rsidRPr="00E30006" w:rsidRDefault="00045282" w:rsidP="00E30006">
      <w:pPr>
        <w:spacing w:line="240" w:lineRule="auto"/>
        <w:ind w:left="720" w:hanging="720"/>
        <w:rPr>
          <w:rFonts w:cs="Calibri"/>
          <w:noProof/>
          <w:lang w:val="fr-FR"/>
        </w:rPr>
      </w:pPr>
      <w:r>
        <w:rPr>
          <w:lang w:val="en-GB"/>
        </w:rPr>
        <w:fldChar w:fldCharType="begin"/>
      </w:r>
      <w:r w:rsidR="00072926" w:rsidRPr="00567FB6">
        <w:rPr>
          <w:lang w:val="fr-FR"/>
        </w:rPr>
        <w:instrText xml:space="preserve"> ADDIN EN.REFLIST </w:instrText>
      </w:r>
      <w:r>
        <w:rPr>
          <w:lang w:val="en-GB"/>
        </w:rPr>
        <w:fldChar w:fldCharType="separate"/>
      </w:r>
      <w:bookmarkStart w:id="1" w:name="_ENREF_1"/>
      <w:r w:rsidR="00E30006" w:rsidRPr="00E30006">
        <w:rPr>
          <w:rFonts w:cs="Calibri"/>
          <w:noProof/>
          <w:lang w:val="fr-FR"/>
        </w:rPr>
        <w:t>1.</w:t>
      </w:r>
      <w:r w:rsidR="00E30006" w:rsidRPr="00E30006">
        <w:rPr>
          <w:rFonts w:cs="Calibri"/>
          <w:noProof/>
          <w:lang w:val="fr-FR"/>
        </w:rPr>
        <w:tab/>
        <w:t xml:space="preserve">Martens, L. et al. PRIDE: the proteomics identifications database. </w:t>
      </w:r>
      <w:r w:rsidR="00E30006" w:rsidRPr="00E30006">
        <w:rPr>
          <w:rFonts w:cs="Calibri"/>
          <w:i/>
          <w:noProof/>
          <w:lang w:val="fr-FR"/>
        </w:rPr>
        <w:t>Proteomics</w:t>
      </w:r>
      <w:r w:rsidR="00E30006" w:rsidRPr="00E30006">
        <w:rPr>
          <w:rFonts w:cs="Calibri"/>
          <w:noProof/>
          <w:lang w:val="fr-FR"/>
        </w:rPr>
        <w:t xml:space="preserve"> </w:t>
      </w:r>
      <w:r w:rsidR="00E30006" w:rsidRPr="00E30006">
        <w:rPr>
          <w:rFonts w:cs="Calibri"/>
          <w:b/>
          <w:noProof/>
          <w:lang w:val="fr-FR"/>
        </w:rPr>
        <w:t>5</w:t>
      </w:r>
      <w:r w:rsidR="00E30006" w:rsidRPr="00E30006">
        <w:rPr>
          <w:rFonts w:cs="Calibri"/>
          <w:noProof/>
          <w:lang w:val="fr-FR"/>
        </w:rPr>
        <w:t>, 3537-3545 (2005).</w:t>
      </w:r>
      <w:bookmarkEnd w:id="1"/>
    </w:p>
    <w:p w:rsidR="00E30006" w:rsidRDefault="00E30006" w:rsidP="00E30006">
      <w:pPr>
        <w:spacing w:line="240" w:lineRule="auto"/>
        <w:rPr>
          <w:rFonts w:cs="Calibri"/>
          <w:noProof/>
          <w:lang w:val="fr-FR"/>
        </w:rPr>
      </w:pPr>
    </w:p>
    <w:p w:rsidR="002C4A56" w:rsidRPr="00072926" w:rsidRDefault="00045282" w:rsidP="00072926">
      <w:pPr>
        <w:rPr>
          <w:lang w:val="en-GB"/>
        </w:rPr>
      </w:pPr>
      <w:r>
        <w:rPr>
          <w:lang w:val="en-GB"/>
        </w:rPr>
        <w:fldChar w:fldCharType="end"/>
      </w:r>
    </w:p>
    <w:sectPr w:rsidR="002C4A56" w:rsidRPr="00072926" w:rsidSect="00005785">
      <w:headerReference w:type="default" r:id="rId23"/>
      <w:footerReference w:type="default" r:id="rId2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C2FA7" w:rsidRDefault="005C2FA7" w:rsidP="00C22471">
      <w:pPr>
        <w:spacing w:after="0" w:line="240" w:lineRule="auto"/>
      </w:pPr>
      <w:r>
        <w:separator/>
      </w:r>
    </w:p>
  </w:endnote>
  <w:endnote w:type="continuationSeparator" w:id="0">
    <w:p w:rsidR="005C2FA7" w:rsidRDefault="005C2FA7" w:rsidP="00C224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3DBE" w:rsidRDefault="00753DBE" w:rsidP="003468AC">
    <w:pPr>
      <w:pBdr>
        <w:top w:val="single" w:sz="4" w:space="1" w:color="auto"/>
      </w:pBdr>
      <w:tabs>
        <w:tab w:val="center" w:pos="4513"/>
        <w:tab w:val="right" w:pos="9026"/>
      </w:tabs>
      <w:autoSpaceDE w:val="0"/>
      <w:autoSpaceDN w:val="0"/>
      <w:adjustRightInd w:val="0"/>
      <w:spacing w:after="0" w:line="240" w:lineRule="auto"/>
      <w:rPr>
        <w:rFonts w:cs="Calibri"/>
        <w:lang w:eastAsia="de-DE"/>
      </w:rPr>
    </w:pPr>
  </w:p>
  <w:p w:rsidR="00753DBE" w:rsidRDefault="00753DBE" w:rsidP="003468AC">
    <w:pPr>
      <w:pBdr>
        <w:top w:val="single" w:sz="4" w:space="1" w:color="auto"/>
      </w:pBdr>
      <w:tabs>
        <w:tab w:val="center" w:pos="4513"/>
        <w:tab w:val="right" w:pos="9026"/>
      </w:tabs>
      <w:autoSpaceDE w:val="0"/>
      <w:autoSpaceDN w:val="0"/>
      <w:adjustRightInd w:val="0"/>
      <w:spacing w:after="0" w:line="240" w:lineRule="auto"/>
      <w:rPr>
        <w:rFonts w:ascii="Times New Roman" w:hAnsi="Times New Roman"/>
        <w:lang w:eastAsia="de-DE"/>
      </w:rPr>
    </w:pPr>
    <w:r>
      <w:rPr>
        <w:rFonts w:cs="Calibri"/>
        <w:lang w:eastAsia="de-DE"/>
      </w:rPr>
      <w:t>Harald Barsnes (harald.barsnes@biomed.uib.no) and Marc Vaudel (marc.vaudel@isas.de)</w:t>
    </w:r>
    <w:r>
      <w:rPr>
        <w:rFonts w:ascii="Times New Roman" w:hAnsi="Times New Roman"/>
        <w:lang w:eastAsia="de-DE"/>
      </w:rPr>
      <w:tab/>
    </w:r>
    <w:r>
      <w:rPr>
        <w:rFonts w:ascii="Times New Roman" w:hAnsi="Times New Roman"/>
        <w:lang w:eastAsia="de-DE"/>
      </w:rPr>
      <w:tab/>
    </w:r>
  </w:p>
  <w:p w:rsidR="00753DBE" w:rsidRPr="00EE5E45" w:rsidRDefault="00753DBE" w:rsidP="00C22471">
    <w:pPr>
      <w:pStyle w:val="Footer"/>
      <w:pBdr>
        <w:top w:val="single" w:sz="4" w:space="1" w:color="auto"/>
      </w:pBdr>
      <w:spacing w:after="0" w:line="240" w:lineRule="auto"/>
    </w:pPr>
    <w:r w:rsidRPr="00EE5E45">
      <w:tab/>
    </w:r>
    <w:r w:rsidRPr="00EE5E45">
      <w:tab/>
      <w:t xml:space="preserve">Page </w:t>
    </w:r>
    <w:r w:rsidR="00045282" w:rsidRPr="00EE5E45">
      <w:rPr>
        <w:b/>
      </w:rPr>
      <w:fldChar w:fldCharType="begin"/>
    </w:r>
    <w:r w:rsidRPr="00EE5E45">
      <w:rPr>
        <w:b/>
      </w:rPr>
      <w:instrText xml:space="preserve"> PAGE </w:instrText>
    </w:r>
    <w:r w:rsidR="00045282" w:rsidRPr="00EE5E45">
      <w:rPr>
        <w:b/>
      </w:rPr>
      <w:fldChar w:fldCharType="separate"/>
    </w:r>
    <w:r w:rsidR="00E30006">
      <w:rPr>
        <w:b/>
        <w:noProof/>
      </w:rPr>
      <w:t>2</w:t>
    </w:r>
    <w:r w:rsidR="00045282" w:rsidRPr="00EE5E45">
      <w:rPr>
        <w:b/>
      </w:rPr>
      <w:fldChar w:fldCharType="end"/>
    </w:r>
    <w:r w:rsidRPr="00EE5E45">
      <w:t xml:space="preserve"> of </w:t>
    </w:r>
    <w:r w:rsidR="00045282" w:rsidRPr="00EE5E45">
      <w:rPr>
        <w:b/>
      </w:rPr>
      <w:fldChar w:fldCharType="begin"/>
    </w:r>
    <w:r w:rsidRPr="00EE5E45">
      <w:rPr>
        <w:b/>
      </w:rPr>
      <w:instrText xml:space="preserve"> NUMPAGES  </w:instrText>
    </w:r>
    <w:r w:rsidR="00045282" w:rsidRPr="00EE5E45">
      <w:rPr>
        <w:b/>
      </w:rPr>
      <w:fldChar w:fldCharType="separate"/>
    </w:r>
    <w:r w:rsidR="00E30006">
      <w:rPr>
        <w:b/>
        <w:noProof/>
      </w:rPr>
      <w:t>12</w:t>
    </w:r>
    <w:r w:rsidR="00045282" w:rsidRPr="00EE5E45"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C2FA7" w:rsidRDefault="005C2FA7" w:rsidP="00C22471">
      <w:pPr>
        <w:spacing w:after="0" w:line="240" w:lineRule="auto"/>
      </w:pPr>
      <w:r>
        <w:separator/>
      </w:r>
    </w:p>
  </w:footnote>
  <w:footnote w:type="continuationSeparator" w:id="0">
    <w:p w:rsidR="005C2FA7" w:rsidRDefault="005C2FA7" w:rsidP="00C224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3DBE" w:rsidRPr="00753DBE" w:rsidRDefault="001D662D" w:rsidP="000A1D10">
    <w:pPr>
      <w:pStyle w:val="Header"/>
      <w:pBdr>
        <w:bottom w:val="single" w:sz="4" w:space="1" w:color="auto"/>
      </w:pBdr>
      <w:tabs>
        <w:tab w:val="clear" w:pos="9026"/>
        <w:tab w:val="right" w:pos="9360"/>
      </w:tabs>
      <w:rPr>
        <w:rFonts w:cs="Calibri"/>
        <w:lang w:eastAsia="de-DE"/>
      </w:rPr>
    </w:pPr>
    <w:r>
      <w:rPr>
        <w:rFonts w:cs="Calibri"/>
        <w:lang w:eastAsia="de-DE"/>
      </w:rPr>
      <w:t>Bioinformatics for Proteomics Tutorial</w:t>
    </w:r>
    <w:r w:rsidR="00753DBE">
      <w:rPr>
        <w:rFonts w:cs="Calibri"/>
        <w:lang w:eastAsia="de-DE"/>
      </w:rPr>
      <w:tab/>
    </w:r>
    <w:r w:rsidR="00753DBE">
      <w:rPr>
        <w:rFonts w:cs="Calibri"/>
        <w:lang w:eastAsia="de-DE"/>
      </w:rPr>
      <w:tab/>
    </w:r>
    <w:r w:rsidR="008405FD">
      <w:rPr>
        <w:rFonts w:cs="Calibri"/>
        <w:lang w:eastAsia="de-DE"/>
      </w:rPr>
      <w:t>4.0</w:t>
    </w:r>
    <w:r w:rsidR="007529EA">
      <w:rPr>
        <w:rFonts w:cs="Calibri"/>
        <w:lang w:eastAsia="de-DE"/>
      </w:rPr>
      <w:t xml:space="preserve"> </w:t>
    </w:r>
    <w:r w:rsidR="00567FB6">
      <w:rPr>
        <w:rFonts w:cs="Calibri"/>
        <w:lang w:eastAsia="de-DE"/>
      </w:rPr>
      <w:t>–</w:t>
    </w:r>
    <w:r w:rsidR="007529EA">
      <w:rPr>
        <w:rFonts w:cs="Calibri"/>
        <w:lang w:eastAsia="de-DE"/>
      </w:rPr>
      <w:t xml:space="preserve"> </w:t>
    </w:r>
    <w:r w:rsidR="00567FB6">
      <w:rPr>
        <w:rFonts w:cs="Calibri"/>
        <w:lang w:eastAsia="de-DE"/>
      </w:rPr>
      <w:t xml:space="preserve">Introduction to </w:t>
    </w:r>
    <w:r w:rsidR="00F8567A">
      <w:rPr>
        <w:rFonts w:cs="Calibri"/>
        <w:lang w:eastAsia="de-DE"/>
      </w:rPr>
      <w:t>Online</w:t>
    </w:r>
    <w:r w:rsidR="007529EA">
      <w:rPr>
        <w:rFonts w:cs="Calibri"/>
        <w:lang w:eastAsia="de-DE"/>
      </w:rPr>
      <w:t xml:space="preserve"> R</w:t>
    </w:r>
    <w:r w:rsidR="0034367C">
      <w:rPr>
        <w:rFonts w:cs="Calibri"/>
        <w:lang w:eastAsia="de-DE"/>
      </w:rPr>
      <w:t>epositories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052A4361"/>
    <w:multiLevelType w:val="hybridMultilevel"/>
    <w:tmpl w:val="4CEA38F6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515A31"/>
    <w:multiLevelType w:val="hybridMultilevel"/>
    <w:tmpl w:val="C29088E8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6F3D3C"/>
    <w:multiLevelType w:val="hybridMultilevel"/>
    <w:tmpl w:val="76E24B2E"/>
    <w:lvl w:ilvl="0" w:tplc="5782A102">
      <w:start w:val="1"/>
      <w:numFmt w:val="decimal"/>
      <w:lvlText w:val="%1."/>
      <w:lvlJc w:val="left"/>
      <w:pPr>
        <w:ind w:left="351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3870" w:hanging="360"/>
      </w:pPr>
    </w:lvl>
    <w:lvl w:ilvl="2" w:tplc="0407001B" w:tentative="1">
      <w:start w:val="1"/>
      <w:numFmt w:val="lowerRoman"/>
      <w:lvlText w:val="%3."/>
      <w:lvlJc w:val="right"/>
      <w:pPr>
        <w:ind w:left="4590" w:hanging="180"/>
      </w:pPr>
    </w:lvl>
    <w:lvl w:ilvl="3" w:tplc="0407000F" w:tentative="1">
      <w:start w:val="1"/>
      <w:numFmt w:val="decimal"/>
      <w:lvlText w:val="%4."/>
      <w:lvlJc w:val="left"/>
      <w:pPr>
        <w:ind w:left="5310" w:hanging="360"/>
      </w:pPr>
    </w:lvl>
    <w:lvl w:ilvl="4" w:tplc="04070019" w:tentative="1">
      <w:start w:val="1"/>
      <w:numFmt w:val="lowerLetter"/>
      <w:lvlText w:val="%5."/>
      <w:lvlJc w:val="left"/>
      <w:pPr>
        <w:ind w:left="6030" w:hanging="360"/>
      </w:pPr>
    </w:lvl>
    <w:lvl w:ilvl="5" w:tplc="0407001B" w:tentative="1">
      <w:start w:val="1"/>
      <w:numFmt w:val="lowerRoman"/>
      <w:lvlText w:val="%6."/>
      <w:lvlJc w:val="right"/>
      <w:pPr>
        <w:ind w:left="6750" w:hanging="180"/>
      </w:pPr>
    </w:lvl>
    <w:lvl w:ilvl="6" w:tplc="0407000F" w:tentative="1">
      <w:start w:val="1"/>
      <w:numFmt w:val="decimal"/>
      <w:lvlText w:val="%7."/>
      <w:lvlJc w:val="left"/>
      <w:pPr>
        <w:ind w:left="7470" w:hanging="360"/>
      </w:pPr>
    </w:lvl>
    <w:lvl w:ilvl="7" w:tplc="04070019" w:tentative="1">
      <w:start w:val="1"/>
      <w:numFmt w:val="lowerLetter"/>
      <w:lvlText w:val="%8."/>
      <w:lvlJc w:val="left"/>
      <w:pPr>
        <w:ind w:left="8190" w:hanging="360"/>
      </w:pPr>
    </w:lvl>
    <w:lvl w:ilvl="8" w:tplc="0407001B" w:tentative="1">
      <w:start w:val="1"/>
      <w:numFmt w:val="lowerRoman"/>
      <w:lvlText w:val="%9."/>
      <w:lvlJc w:val="right"/>
      <w:pPr>
        <w:ind w:left="8910" w:hanging="180"/>
      </w:pPr>
    </w:lvl>
  </w:abstractNum>
  <w:abstractNum w:abstractNumId="4">
    <w:nsid w:val="39844F5C"/>
    <w:multiLevelType w:val="multilevel"/>
    <w:tmpl w:val="A280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9984175"/>
    <w:multiLevelType w:val="hybridMultilevel"/>
    <w:tmpl w:val="DC1EF2C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E522340"/>
    <w:multiLevelType w:val="hybridMultilevel"/>
    <w:tmpl w:val="AC9C54B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0901DA5"/>
    <w:multiLevelType w:val="hybridMultilevel"/>
    <w:tmpl w:val="DF88055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4814FC2"/>
    <w:multiLevelType w:val="hybridMultilevel"/>
    <w:tmpl w:val="05B08D32"/>
    <w:lvl w:ilvl="0" w:tplc="0414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9">
    <w:nsid w:val="53DC60DB"/>
    <w:multiLevelType w:val="hybridMultilevel"/>
    <w:tmpl w:val="400ED85C"/>
    <w:lvl w:ilvl="0" w:tplc="04070001">
      <w:start w:val="1"/>
      <w:numFmt w:val="bullet"/>
      <w:lvlText w:val=""/>
      <w:lvlJc w:val="left"/>
      <w:pPr>
        <w:ind w:left="755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7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9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1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3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5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7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9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15" w:hanging="360"/>
      </w:pPr>
      <w:rPr>
        <w:rFonts w:ascii="Wingdings" w:hAnsi="Wingdings" w:hint="default"/>
      </w:rPr>
    </w:lvl>
  </w:abstractNum>
  <w:abstractNum w:abstractNumId="10">
    <w:nsid w:val="5C991260"/>
    <w:multiLevelType w:val="hybridMultilevel"/>
    <w:tmpl w:val="4AE6CA0A"/>
    <w:lvl w:ilvl="0" w:tplc="5782A10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56E7ADF"/>
    <w:multiLevelType w:val="hybridMultilevel"/>
    <w:tmpl w:val="56E628F8"/>
    <w:lvl w:ilvl="0" w:tplc="04070015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5EB4553"/>
    <w:multiLevelType w:val="hybridMultilevel"/>
    <w:tmpl w:val="881E550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80308D3"/>
    <w:multiLevelType w:val="hybridMultilevel"/>
    <w:tmpl w:val="509E3862"/>
    <w:lvl w:ilvl="0" w:tplc="D1D8EEE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F0435F7"/>
    <w:multiLevelType w:val="hybridMultilevel"/>
    <w:tmpl w:val="EE5A8F42"/>
    <w:lvl w:ilvl="0" w:tplc="5782A10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43F6F0C"/>
    <w:multiLevelType w:val="hybridMultilevel"/>
    <w:tmpl w:val="4B08E52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7"/>
  </w:num>
  <w:num w:numId="4">
    <w:abstractNumId w:val="5"/>
  </w:num>
  <w:num w:numId="5">
    <w:abstractNumId w:val="6"/>
  </w:num>
  <w:num w:numId="6">
    <w:abstractNumId w:val="2"/>
  </w:num>
  <w:num w:numId="7">
    <w:abstractNumId w:val="8"/>
  </w:num>
  <w:num w:numId="8">
    <w:abstractNumId w:val="1"/>
  </w:num>
  <w:num w:numId="9">
    <w:abstractNumId w:val="11"/>
  </w:num>
  <w:num w:numId="10">
    <w:abstractNumId w:val="3"/>
  </w:num>
  <w:num w:numId="11">
    <w:abstractNumId w:val="13"/>
  </w:num>
  <w:num w:numId="12">
    <w:abstractNumId w:val="10"/>
  </w:num>
  <w:num w:numId="13">
    <w:abstractNumId w:val="14"/>
  </w:num>
  <w:num w:numId="14">
    <w:abstractNumId w:val="15"/>
  </w:num>
  <w:num w:numId="15">
    <w:abstractNumId w:val="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Nature Biotechnology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/ENLayout&gt;"/>
    <w:docVar w:name="EN.Libraries" w:val="&lt;Libraries&gt;&lt;/Libraries&gt;"/>
  </w:docVars>
  <w:rsids>
    <w:rsidRoot w:val="00FA5B0C"/>
    <w:rsid w:val="0000145F"/>
    <w:rsid w:val="0000502A"/>
    <w:rsid w:val="00005785"/>
    <w:rsid w:val="0000630C"/>
    <w:rsid w:val="00006BA9"/>
    <w:rsid w:val="00011997"/>
    <w:rsid w:val="00012811"/>
    <w:rsid w:val="00013C0F"/>
    <w:rsid w:val="00014CF7"/>
    <w:rsid w:val="00025484"/>
    <w:rsid w:val="00025CE2"/>
    <w:rsid w:val="000275E5"/>
    <w:rsid w:val="00037FAE"/>
    <w:rsid w:val="00043283"/>
    <w:rsid w:val="0004403D"/>
    <w:rsid w:val="00044B7B"/>
    <w:rsid w:val="00045282"/>
    <w:rsid w:val="0004562B"/>
    <w:rsid w:val="00046033"/>
    <w:rsid w:val="000467A7"/>
    <w:rsid w:val="00046A77"/>
    <w:rsid w:val="000513DE"/>
    <w:rsid w:val="00054987"/>
    <w:rsid w:val="00063143"/>
    <w:rsid w:val="00063B12"/>
    <w:rsid w:val="000643DE"/>
    <w:rsid w:val="000644AF"/>
    <w:rsid w:val="00067E6A"/>
    <w:rsid w:val="00071C19"/>
    <w:rsid w:val="00072926"/>
    <w:rsid w:val="00074104"/>
    <w:rsid w:val="00074C4C"/>
    <w:rsid w:val="00075F65"/>
    <w:rsid w:val="0007608E"/>
    <w:rsid w:val="0007623B"/>
    <w:rsid w:val="000776F3"/>
    <w:rsid w:val="0008428F"/>
    <w:rsid w:val="00086670"/>
    <w:rsid w:val="000873AD"/>
    <w:rsid w:val="0009251A"/>
    <w:rsid w:val="000A13B4"/>
    <w:rsid w:val="000A1D10"/>
    <w:rsid w:val="000A51D6"/>
    <w:rsid w:val="000A52B8"/>
    <w:rsid w:val="000A5E24"/>
    <w:rsid w:val="000A6038"/>
    <w:rsid w:val="000A66F8"/>
    <w:rsid w:val="000A795F"/>
    <w:rsid w:val="000A7DA1"/>
    <w:rsid w:val="000B1283"/>
    <w:rsid w:val="000B1EB1"/>
    <w:rsid w:val="000B37DB"/>
    <w:rsid w:val="000B3D16"/>
    <w:rsid w:val="000C27CA"/>
    <w:rsid w:val="000C4EA4"/>
    <w:rsid w:val="000C55B8"/>
    <w:rsid w:val="000D00BB"/>
    <w:rsid w:val="000D1B17"/>
    <w:rsid w:val="000D218B"/>
    <w:rsid w:val="000D3BAD"/>
    <w:rsid w:val="000D40F8"/>
    <w:rsid w:val="000D43E8"/>
    <w:rsid w:val="000D53ED"/>
    <w:rsid w:val="000D77C0"/>
    <w:rsid w:val="000E23E5"/>
    <w:rsid w:val="000E255A"/>
    <w:rsid w:val="000E6E16"/>
    <w:rsid w:val="000E7805"/>
    <w:rsid w:val="000F00EE"/>
    <w:rsid w:val="000F07F4"/>
    <w:rsid w:val="000F10C4"/>
    <w:rsid w:val="000F548C"/>
    <w:rsid w:val="000F608B"/>
    <w:rsid w:val="0010157E"/>
    <w:rsid w:val="001019E6"/>
    <w:rsid w:val="00101AB6"/>
    <w:rsid w:val="00106A7B"/>
    <w:rsid w:val="00107825"/>
    <w:rsid w:val="00107A07"/>
    <w:rsid w:val="00110882"/>
    <w:rsid w:val="00110EE5"/>
    <w:rsid w:val="001140DA"/>
    <w:rsid w:val="001153FE"/>
    <w:rsid w:val="00120ED0"/>
    <w:rsid w:val="001311BE"/>
    <w:rsid w:val="0013206C"/>
    <w:rsid w:val="00132594"/>
    <w:rsid w:val="001334CE"/>
    <w:rsid w:val="00134270"/>
    <w:rsid w:val="0013427F"/>
    <w:rsid w:val="001352B1"/>
    <w:rsid w:val="00135DDF"/>
    <w:rsid w:val="0013667E"/>
    <w:rsid w:val="00140A1B"/>
    <w:rsid w:val="0014156D"/>
    <w:rsid w:val="00141D1D"/>
    <w:rsid w:val="001440BE"/>
    <w:rsid w:val="00147048"/>
    <w:rsid w:val="00150C0B"/>
    <w:rsid w:val="00154A41"/>
    <w:rsid w:val="00154EB6"/>
    <w:rsid w:val="001551F6"/>
    <w:rsid w:val="0015689A"/>
    <w:rsid w:val="00156EBD"/>
    <w:rsid w:val="001578F9"/>
    <w:rsid w:val="001579AB"/>
    <w:rsid w:val="0016078A"/>
    <w:rsid w:val="001621E2"/>
    <w:rsid w:val="0016395B"/>
    <w:rsid w:val="0016396F"/>
    <w:rsid w:val="00164287"/>
    <w:rsid w:val="001648A7"/>
    <w:rsid w:val="001648ED"/>
    <w:rsid w:val="001659BA"/>
    <w:rsid w:val="00165A2D"/>
    <w:rsid w:val="001664DB"/>
    <w:rsid w:val="0017071F"/>
    <w:rsid w:val="0017072B"/>
    <w:rsid w:val="00170D5A"/>
    <w:rsid w:val="001713DA"/>
    <w:rsid w:val="001723CC"/>
    <w:rsid w:val="00175AC0"/>
    <w:rsid w:val="0017621B"/>
    <w:rsid w:val="001773B2"/>
    <w:rsid w:val="00177A3F"/>
    <w:rsid w:val="001812A8"/>
    <w:rsid w:val="00181C01"/>
    <w:rsid w:val="00181E09"/>
    <w:rsid w:val="00182C5E"/>
    <w:rsid w:val="00183CCB"/>
    <w:rsid w:val="0018486C"/>
    <w:rsid w:val="00186E6A"/>
    <w:rsid w:val="00190BAA"/>
    <w:rsid w:val="00191646"/>
    <w:rsid w:val="00191870"/>
    <w:rsid w:val="00191FFD"/>
    <w:rsid w:val="00193718"/>
    <w:rsid w:val="001943E7"/>
    <w:rsid w:val="00194E29"/>
    <w:rsid w:val="001A00F0"/>
    <w:rsid w:val="001A0848"/>
    <w:rsid w:val="001A171C"/>
    <w:rsid w:val="001B042E"/>
    <w:rsid w:val="001B2871"/>
    <w:rsid w:val="001B3DC2"/>
    <w:rsid w:val="001B635F"/>
    <w:rsid w:val="001B7B9D"/>
    <w:rsid w:val="001C213D"/>
    <w:rsid w:val="001C28D9"/>
    <w:rsid w:val="001C4013"/>
    <w:rsid w:val="001D358C"/>
    <w:rsid w:val="001D4136"/>
    <w:rsid w:val="001D662D"/>
    <w:rsid w:val="001D6D4F"/>
    <w:rsid w:val="001E3926"/>
    <w:rsid w:val="001E5C31"/>
    <w:rsid w:val="001E7CA8"/>
    <w:rsid w:val="001E7CC5"/>
    <w:rsid w:val="001F12E2"/>
    <w:rsid w:val="001F3055"/>
    <w:rsid w:val="001F471E"/>
    <w:rsid w:val="001F4B79"/>
    <w:rsid w:val="001F50D7"/>
    <w:rsid w:val="001F5856"/>
    <w:rsid w:val="001F66CC"/>
    <w:rsid w:val="001F748C"/>
    <w:rsid w:val="001F7683"/>
    <w:rsid w:val="001F7829"/>
    <w:rsid w:val="0020340D"/>
    <w:rsid w:val="00203476"/>
    <w:rsid w:val="00206534"/>
    <w:rsid w:val="00210E4B"/>
    <w:rsid w:val="00213B68"/>
    <w:rsid w:val="00214A86"/>
    <w:rsid w:val="00214FAF"/>
    <w:rsid w:val="00215836"/>
    <w:rsid w:val="00215908"/>
    <w:rsid w:val="00222E79"/>
    <w:rsid w:val="002248E7"/>
    <w:rsid w:val="00226537"/>
    <w:rsid w:val="00227C79"/>
    <w:rsid w:val="00231EC0"/>
    <w:rsid w:val="00232100"/>
    <w:rsid w:val="00233B5F"/>
    <w:rsid w:val="00233BF6"/>
    <w:rsid w:val="00235EAD"/>
    <w:rsid w:val="00235FC7"/>
    <w:rsid w:val="0023713C"/>
    <w:rsid w:val="00237883"/>
    <w:rsid w:val="002438DF"/>
    <w:rsid w:val="00244747"/>
    <w:rsid w:val="00246551"/>
    <w:rsid w:val="00247C23"/>
    <w:rsid w:val="00251D8C"/>
    <w:rsid w:val="00251FA9"/>
    <w:rsid w:val="00253E4C"/>
    <w:rsid w:val="0025441B"/>
    <w:rsid w:val="00254839"/>
    <w:rsid w:val="00260576"/>
    <w:rsid w:val="00260D7D"/>
    <w:rsid w:val="00260EC7"/>
    <w:rsid w:val="002615A1"/>
    <w:rsid w:val="00261A7C"/>
    <w:rsid w:val="00263108"/>
    <w:rsid w:val="0026490A"/>
    <w:rsid w:val="00266C8C"/>
    <w:rsid w:val="00267826"/>
    <w:rsid w:val="00271096"/>
    <w:rsid w:val="002719E9"/>
    <w:rsid w:val="0027259D"/>
    <w:rsid w:val="00273A91"/>
    <w:rsid w:val="00273BAA"/>
    <w:rsid w:val="00273D75"/>
    <w:rsid w:val="0027431D"/>
    <w:rsid w:val="002749B0"/>
    <w:rsid w:val="00275E0D"/>
    <w:rsid w:val="002767E3"/>
    <w:rsid w:val="00277534"/>
    <w:rsid w:val="00281ADA"/>
    <w:rsid w:val="00283123"/>
    <w:rsid w:val="00285264"/>
    <w:rsid w:val="00285996"/>
    <w:rsid w:val="0028755E"/>
    <w:rsid w:val="00287EAD"/>
    <w:rsid w:val="00290F92"/>
    <w:rsid w:val="00291292"/>
    <w:rsid w:val="00295022"/>
    <w:rsid w:val="00296068"/>
    <w:rsid w:val="00296632"/>
    <w:rsid w:val="00296638"/>
    <w:rsid w:val="002972EA"/>
    <w:rsid w:val="002979DA"/>
    <w:rsid w:val="00297B4D"/>
    <w:rsid w:val="002A0031"/>
    <w:rsid w:val="002A271E"/>
    <w:rsid w:val="002A476A"/>
    <w:rsid w:val="002A4DCA"/>
    <w:rsid w:val="002A6699"/>
    <w:rsid w:val="002A6EC2"/>
    <w:rsid w:val="002A77B9"/>
    <w:rsid w:val="002B151D"/>
    <w:rsid w:val="002B197F"/>
    <w:rsid w:val="002B21B8"/>
    <w:rsid w:val="002B3C1D"/>
    <w:rsid w:val="002B3D5F"/>
    <w:rsid w:val="002C0D15"/>
    <w:rsid w:val="002C3EB9"/>
    <w:rsid w:val="002C4A56"/>
    <w:rsid w:val="002C7A47"/>
    <w:rsid w:val="002D1295"/>
    <w:rsid w:val="002D2467"/>
    <w:rsid w:val="002D2E78"/>
    <w:rsid w:val="002D6515"/>
    <w:rsid w:val="002E0962"/>
    <w:rsid w:val="002E1E15"/>
    <w:rsid w:val="002E2E5F"/>
    <w:rsid w:val="002E50CB"/>
    <w:rsid w:val="002E7088"/>
    <w:rsid w:val="002E74A4"/>
    <w:rsid w:val="002F1BAA"/>
    <w:rsid w:val="002F3070"/>
    <w:rsid w:val="002F3CFD"/>
    <w:rsid w:val="002F4017"/>
    <w:rsid w:val="002F4902"/>
    <w:rsid w:val="002F4F10"/>
    <w:rsid w:val="002F5F16"/>
    <w:rsid w:val="002F694C"/>
    <w:rsid w:val="002F6D98"/>
    <w:rsid w:val="002F7814"/>
    <w:rsid w:val="003000E2"/>
    <w:rsid w:val="00300401"/>
    <w:rsid w:val="00303C70"/>
    <w:rsid w:val="00306D26"/>
    <w:rsid w:val="0031224D"/>
    <w:rsid w:val="003127FD"/>
    <w:rsid w:val="00314011"/>
    <w:rsid w:val="00314B42"/>
    <w:rsid w:val="00316BEF"/>
    <w:rsid w:val="0031730D"/>
    <w:rsid w:val="003202C1"/>
    <w:rsid w:val="00321B45"/>
    <w:rsid w:val="00324AB6"/>
    <w:rsid w:val="00326448"/>
    <w:rsid w:val="00327066"/>
    <w:rsid w:val="00330BD3"/>
    <w:rsid w:val="00333CA9"/>
    <w:rsid w:val="003375DD"/>
    <w:rsid w:val="00343083"/>
    <w:rsid w:val="0034367C"/>
    <w:rsid w:val="003437C4"/>
    <w:rsid w:val="00344E6E"/>
    <w:rsid w:val="00345DA5"/>
    <w:rsid w:val="00345E9E"/>
    <w:rsid w:val="003468AC"/>
    <w:rsid w:val="00351C1B"/>
    <w:rsid w:val="00352E77"/>
    <w:rsid w:val="0035350A"/>
    <w:rsid w:val="00353AB8"/>
    <w:rsid w:val="00357FDB"/>
    <w:rsid w:val="0036092A"/>
    <w:rsid w:val="00363479"/>
    <w:rsid w:val="00363631"/>
    <w:rsid w:val="00363736"/>
    <w:rsid w:val="00364276"/>
    <w:rsid w:val="003657F4"/>
    <w:rsid w:val="00365D95"/>
    <w:rsid w:val="00370FC9"/>
    <w:rsid w:val="00371EEA"/>
    <w:rsid w:val="00372416"/>
    <w:rsid w:val="0037441F"/>
    <w:rsid w:val="00375E9F"/>
    <w:rsid w:val="00377AA1"/>
    <w:rsid w:val="00381CDD"/>
    <w:rsid w:val="00382C18"/>
    <w:rsid w:val="0038308F"/>
    <w:rsid w:val="0038363B"/>
    <w:rsid w:val="00383D7E"/>
    <w:rsid w:val="00387EF2"/>
    <w:rsid w:val="003917DC"/>
    <w:rsid w:val="003918D5"/>
    <w:rsid w:val="003929A6"/>
    <w:rsid w:val="00396252"/>
    <w:rsid w:val="0039676C"/>
    <w:rsid w:val="00396DB1"/>
    <w:rsid w:val="003A0AE3"/>
    <w:rsid w:val="003A4575"/>
    <w:rsid w:val="003A5607"/>
    <w:rsid w:val="003B0C19"/>
    <w:rsid w:val="003B166B"/>
    <w:rsid w:val="003B172A"/>
    <w:rsid w:val="003B275A"/>
    <w:rsid w:val="003B4709"/>
    <w:rsid w:val="003B4E8C"/>
    <w:rsid w:val="003B4F66"/>
    <w:rsid w:val="003B5455"/>
    <w:rsid w:val="003B7B62"/>
    <w:rsid w:val="003C059E"/>
    <w:rsid w:val="003C1698"/>
    <w:rsid w:val="003C22A1"/>
    <w:rsid w:val="003C3D10"/>
    <w:rsid w:val="003C7600"/>
    <w:rsid w:val="003C76B7"/>
    <w:rsid w:val="003C7BB2"/>
    <w:rsid w:val="003C7C6C"/>
    <w:rsid w:val="003D08BC"/>
    <w:rsid w:val="003D313A"/>
    <w:rsid w:val="003D475C"/>
    <w:rsid w:val="003D4D21"/>
    <w:rsid w:val="003D56AC"/>
    <w:rsid w:val="003D5B7F"/>
    <w:rsid w:val="003D7B43"/>
    <w:rsid w:val="003E3D42"/>
    <w:rsid w:val="003E3EBC"/>
    <w:rsid w:val="003E5080"/>
    <w:rsid w:val="003E70E8"/>
    <w:rsid w:val="003E7974"/>
    <w:rsid w:val="003F1EF7"/>
    <w:rsid w:val="003F639F"/>
    <w:rsid w:val="00400269"/>
    <w:rsid w:val="004004B3"/>
    <w:rsid w:val="00400D2D"/>
    <w:rsid w:val="00401B7D"/>
    <w:rsid w:val="00403F5F"/>
    <w:rsid w:val="004067AB"/>
    <w:rsid w:val="004112FA"/>
    <w:rsid w:val="004144BD"/>
    <w:rsid w:val="0041501E"/>
    <w:rsid w:val="00415A13"/>
    <w:rsid w:val="00415D5C"/>
    <w:rsid w:val="00417752"/>
    <w:rsid w:val="00417B57"/>
    <w:rsid w:val="00420FCB"/>
    <w:rsid w:val="00421482"/>
    <w:rsid w:val="00422320"/>
    <w:rsid w:val="00430673"/>
    <w:rsid w:val="00431BC4"/>
    <w:rsid w:val="00432839"/>
    <w:rsid w:val="0043394A"/>
    <w:rsid w:val="00434411"/>
    <w:rsid w:val="004428FA"/>
    <w:rsid w:val="004432E8"/>
    <w:rsid w:val="0044372D"/>
    <w:rsid w:val="004467FE"/>
    <w:rsid w:val="00447D3B"/>
    <w:rsid w:val="00447FDF"/>
    <w:rsid w:val="004515E4"/>
    <w:rsid w:val="00451D26"/>
    <w:rsid w:val="00454104"/>
    <w:rsid w:val="0045545F"/>
    <w:rsid w:val="00457806"/>
    <w:rsid w:val="0046346E"/>
    <w:rsid w:val="00463922"/>
    <w:rsid w:val="00467447"/>
    <w:rsid w:val="00472A19"/>
    <w:rsid w:val="00472CEC"/>
    <w:rsid w:val="00472F8E"/>
    <w:rsid w:val="004769FB"/>
    <w:rsid w:val="00480017"/>
    <w:rsid w:val="00481CCA"/>
    <w:rsid w:val="004859CE"/>
    <w:rsid w:val="00485A47"/>
    <w:rsid w:val="00486EEF"/>
    <w:rsid w:val="00491C88"/>
    <w:rsid w:val="0049253F"/>
    <w:rsid w:val="00494536"/>
    <w:rsid w:val="00494BD2"/>
    <w:rsid w:val="004958D0"/>
    <w:rsid w:val="00497334"/>
    <w:rsid w:val="004A0665"/>
    <w:rsid w:val="004A40A0"/>
    <w:rsid w:val="004A7284"/>
    <w:rsid w:val="004A72C3"/>
    <w:rsid w:val="004A7363"/>
    <w:rsid w:val="004A739A"/>
    <w:rsid w:val="004B15EF"/>
    <w:rsid w:val="004B2B26"/>
    <w:rsid w:val="004B2F36"/>
    <w:rsid w:val="004B345E"/>
    <w:rsid w:val="004B40C3"/>
    <w:rsid w:val="004B42DC"/>
    <w:rsid w:val="004B6546"/>
    <w:rsid w:val="004C049C"/>
    <w:rsid w:val="004C0B73"/>
    <w:rsid w:val="004C250B"/>
    <w:rsid w:val="004C3BF7"/>
    <w:rsid w:val="004C5E52"/>
    <w:rsid w:val="004C7140"/>
    <w:rsid w:val="004D05B0"/>
    <w:rsid w:val="004D377D"/>
    <w:rsid w:val="004D3B40"/>
    <w:rsid w:val="004D4468"/>
    <w:rsid w:val="004D5B33"/>
    <w:rsid w:val="004E1E40"/>
    <w:rsid w:val="004E217B"/>
    <w:rsid w:val="004E3E45"/>
    <w:rsid w:val="004E46A3"/>
    <w:rsid w:val="004E653E"/>
    <w:rsid w:val="004F3C51"/>
    <w:rsid w:val="004F4B69"/>
    <w:rsid w:val="004F6A06"/>
    <w:rsid w:val="004F6E1A"/>
    <w:rsid w:val="004F7642"/>
    <w:rsid w:val="00502967"/>
    <w:rsid w:val="00502BDA"/>
    <w:rsid w:val="00504215"/>
    <w:rsid w:val="0050427C"/>
    <w:rsid w:val="00506905"/>
    <w:rsid w:val="005076D5"/>
    <w:rsid w:val="00511D32"/>
    <w:rsid w:val="00512261"/>
    <w:rsid w:val="0051361F"/>
    <w:rsid w:val="005145BD"/>
    <w:rsid w:val="0051559A"/>
    <w:rsid w:val="00516E82"/>
    <w:rsid w:val="00516FCC"/>
    <w:rsid w:val="005200FA"/>
    <w:rsid w:val="005212A0"/>
    <w:rsid w:val="005219A7"/>
    <w:rsid w:val="00522CE8"/>
    <w:rsid w:val="0052726A"/>
    <w:rsid w:val="005325C7"/>
    <w:rsid w:val="005359DC"/>
    <w:rsid w:val="005364C3"/>
    <w:rsid w:val="00537A6E"/>
    <w:rsid w:val="005408E9"/>
    <w:rsid w:val="00540FA0"/>
    <w:rsid w:val="00541397"/>
    <w:rsid w:val="00541B3D"/>
    <w:rsid w:val="0054214A"/>
    <w:rsid w:val="005424BB"/>
    <w:rsid w:val="005446F2"/>
    <w:rsid w:val="005452B7"/>
    <w:rsid w:val="00546712"/>
    <w:rsid w:val="005501DD"/>
    <w:rsid w:val="005515C7"/>
    <w:rsid w:val="00551E6A"/>
    <w:rsid w:val="005555C0"/>
    <w:rsid w:val="005557F3"/>
    <w:rsid w:val="00557278"/>
    <w:rsid w:val="00560CAD"/>
    <w:rsid w:val="00561141"/>
    <w:rsid w:val="005620DD"/>
    <w:rsid w:val="00563F4E"/>
    <w:rsid w:val="005658FB"/>
    <w:rsid w:val="00566299"/>
    <w:rsid w:val="00567955"/>
    <w:rsid w:val="00567FB6"/>
    <w:rsid w:val="0057018B"/>
    <w:rsid w:val="00570962"/>
    <w:rsid w:val="00571404"/>
    <w:rsid w:val="00571DE4"/>
    <w:rsid w:val="00572633"/>
    <w:rsid w:val="00572B3B"/>
    <w:rsid w:val="00572FD7"/>
    <w:rsid w:val="00573608"/>
    <w:rsid w:val="00574BBD"/>
    <w:rsid w:val="00575A96"/>
    <w:rsid w:val="00575C7E"/>
    <w:rsid w:val="005761C7"/>
    <w:rsid w:val="00582D84"/>
    <w:rsid w:val="00590524"/>
    <w:rsid w:val="00592CA2"/>
    <w:rsid w:val="00592EAA"/>
    <w:rsid w:val="005934F0"/>
    <w:rsid w:val="0059513F"/>
    <w:rsid w:val="00595464"/>
    <w:rsid w:val="00595698"/>
    <w:rsid w:val="005959A4"/>
    <w:rsid w:val="0059665A"/>
    <w:rsid w:val="00597200"/>
    <w:rsid w:val="005A0DB9"/>
    <w:rsid w:val="005A114C"/>
    <w:rsid w:val="005A1F70"/>
    <w:rsid w:val="005A24EC"/>
    <w:rsid w:val="005A2919"/>
    <w:rsid w:val="005A572F"/>
    <w:rsid w:val="005A69CF"/>
    <w:rsid w:val="005B0331"/>
    <w:rsid w:val="005B39C7"/>
    <w:rsid w:val="005B3FC8"/>
    <w:rsid w:val="005B5DD4"/>
    <w:rsid w:val="005B6579"/>
    <w:rsid w:val="005C10AA"/>
    <w:rsid w:val="005C2FA7"/>
    <w:rsid w:val="005C2FCC"/>
    <w:rsid w:val="005C3FF9"/>
    <w:rsid w:val="005C57C6"/>
    <w:rsid w:val="005C5F9B"/>
    <w:rsid w:val="005C74E3"/>
    <w:rsid w:val="005C7548"/>
    <w:rsid w:val="005D10E6"/>
    <w:rsid w:val="005D1A36"/>
    <w:rsid w:val="005D2850"/>
    <w:rsid w:val="005D2B27"/>
    <w:rsid w:val="005D50FA"/>
    <w:rsid w:val="005D5FC4"/>
    <w:rsid w:val="005D61B9"/>
    <w:rsid w:val="005D62C9"/>
    <w:rsid w:val="005D6413"/>
    <w:rsid w:val="005D686A"/>
    <w:rsid w:val="005D739B"/>
    <w:rsid w:val="005E3B0C"/>
    <w:rsid w:val="005E3C2E"/>
    <w:rsid w:val="005E4BE8"/>
    <w:rsid w:val="005F0025"/>
    <w:rsid w:val="005F3939"/>
    <w:rsid w:val="00600F79"/>
    <w:rsid w:val="00601344"/>
    <w:rsid w:val="00603F08"/>
    <w:rsid w:val="006059F7"/>
    <w:rsid w:val="0060625E"/>
    <w:rsid w:val="00606967"/>
    <w:rsid w:val="00612D78"/>
    <w:rsid w:val="00612E2C"/>
    <w:rsid w:val="00614816"/>
    <w:rsid w:val="0061631A"/>
    <w:rsid w:val="00622748"/>
    <w:rsid w:val="0062366B"/>
    <w:rsid w:val="00623BA2"/>
    <w:rsid w:val="00623CC0"/>
    <w:rsid w:val="00625BD5"/>
    <w:rsid w:val="0062730F"/>
    <w:rsid w:val="00630106"/>
    <w:rsid w:val="0063052B"/>
    <w:rsid w:val="00633117"/>
    <w:rsid w:val="006332EA"/>
    <w:rsid w:val="00634355"/>
    <w:rsid w:val="00640D11"/>
    <w:rsid w:val="00643F52"/>
    <w:rsid w:val="00645527"/>
    <w:rsid w:val="00645A9F"/>
    <w:rsid w:val="00646A93"/>
    <w:rsid w:val="00646DB1"/>
    <w:rsid w:val="0064733D"/>
    <w:rsid w:val="00647715"/>
    <w:rsid w:val="00650B7F"/>
    <w:rsid w:val="00651201"/>
    <w:rsid w:val="0065323D"/>
    <w:rsid w:val="006550EE"/>
    <w:rsid w:val="00655868"/>
    <w:rsid w:val="006562E7"/>
    <w:rsid w:val="00662DB2"/>
    <w:rsid w:val="00662E2D"/>
    <w:rsid w:val="006638E0"/>
    <w:rsid w:val="00664131"/>
    <w:rsid w:val="00664656"/>
    <w:rsid w:val="00666243"/>
    <w:rsid w:val="006672F8"/>
    <w:rsid w:val="00667456"/>
    <w:rsid w:val="006678C9"/>
    <w:rsid w:val="00667978"/>
    <w:rsid w:val="00670378"/>
    <w:rsid w:val="00671521"/>
    <w:rsid w:val="0067458E"/>
    <w:rsid w:val="00675663"/>
    <w:rsid w:val="00677312"/>
    <w:rsid w:val="00677E01"/>
    <w:rsid w:val="00681D98"/>
    <w:rsid w:val="00682174"/>
    <w:rsid w:val="00682973"/>
    <w:rsid w:val="006842DA"/>
    <w:rsid w:val="00684705"/>
    <w:rsid w:val="00685211"/>
    <w:rsid w:val="00686ADF"/>
    <w:rsid w:val="006878BC"/>
    <w:rsid w:val="00693861"/>
    <w:rsid w:val="00693EA3"/>
    <w:rsid w:val="00694A65"/>
    <w:rsid w:val="00694F46"/>
    <w:rsid w:val="006975A5"/>
    <w:rsid w:val="00697A19"/>
    <w:rsid w:val="006A2AC8"/>
    <w:rsid w:val="006A2C7F"/>
    <w:rsid w:val="006A3ACC"/>
    <w:rsid w:val="006A3E88"/>
    <w:rsid w:val="006A5D90"/>
    <w:rsid w:val="006A5FC3"/>
    <w:rsid w:val="006A766B"/>
    <w:rsid w:val="006A7CC8"/>
    <w:rsid w:val="006B0F82"/>
    <w:rsid w:val="006B1498"/>
    <w:rsid w:val="006B1502"/>
    <w:rsid w:val="006B1D5F"/>
    <w:rsid w:val="006B26E2"/>
    <w:rsid w:val="006B2E6A"/>
    <w:rsid w:val="006B34C2"/>
    <w:rsid w:val="006B6C60"/>
    <w:rsid w:val="006C09DE"/>
    <w:rsid w:val="006C2B6F"/>
    <w:rsid w:val="006C4EF6"/>
    <w:rsid w:val="006C5D4B"/>
    <w:rsid w:val="006C6DD7"/>
    <w:rsid w:val="006C7861"/>
    <w:rsid w:val="006D1F95"/>
    <w:rsid w:val="006D3106"/>
    <w:rsid w:val="006D3240"/>
    <w:rsid w:val="006D3C7F"/>
    <w:rsid w:val="006D6009"/>
    <w:rsid w:val="006D6EB2"/>
    <w:rsid w:val="006D7C9B"/>
    <w:rsid w:val="006E037E"/>
    <w:rsid w:val="006E1931"/>
    <w:rsid w:val="006F1A07"/>
    <w:rsid w:val="006F32F3"/>
    <w:rsid w:val="006F48D4"/>
    <w:rsid w:val="006F4EE5"/>
    <w:rsid w:val="006F5024"/>
    <w:rsid w:val="006F5D32"/>
    <w:rsid w:val="006F6F3D"/>
    <w:rsid w:val="006F75E3"/>
    <w:rsid w:val="006F77BB"/>
    <w:rsid w:val="00703946"/>
    <w:rsid w:val="00704078"/>
    <w:rsid w:val="00704857"/>
    <w:rsid w:val="00711AC4"/>
    <w:rsid w:val="007125C2"/>
    <w:rsid w:val="00712CD3"/>
    <w:rsid w:val="00713A90"/>
    <w:rsid w:val="00715438"/>
    <w:rsid w:val="00716174"/>
    <w:rsid w:val="00716C24"/>
    <w:rsid w:val="0071730C"/>
    <w:rsid w:val="00717F2F"/>
    <w:rsid w:val="00721D58"/>
    <w:rsid w:val="00722A0B"/>
    <w:rsid w:val="00722D7E"/>
    <w:rsid w:val="00722F69"/>
    <w:rsid w:val="00723157"/>
    <w:rsid w:val="00723222"/>
    <w:rsid w:val="00723474"/>
    <w:rsid w:val="007251E1"/>
    <w:rsid w:val="00727F12"/>
    <w:rsid w:val="0073043D"/>
    <w:rsid w:val="0073393F"/>
    <w:rsid w:val="00733ABC"/>
    <w:rsid w:val="00733E66"/>
    <w:rsid w:val="007341C3"/>
    <w:rsid w:val="007358FF"/>
    <w:rsid w:val="007418D0"/>
    <w:rsid w:val="00742D9E"/>
    <w:rsid w:val="007432DA"/>
    <w:rsid w:val="00743859"/>
    <w:rsid w:val="0074726B"/>
    <w:rsid w:val="007472E9"/>
    <w:rsid w:val="00747AA4"/>
    <w:rsid w:val="00750295"/>
    <w:rsid w:val="0075277B"/>
    <w:rsid w:val="007529EA"/>
    <w:rsid w:val="00753DBE"/>
    <w:rsid w:val="00755BC9"/>
    <w:rsid w:val="00760DA9"/>
    <w:rsid w:val="00762BE4"/>
    <w:rsid w:val="007668D2"/>
    <w:rsid w:val="00766E31"/>
    <w:rsid w:val="00766F06"/>
    <w:rsid w:val="007670DC"/>
    <w:rsid w:val="0076714E"/>
    <w:rsid w:val="0076723E"/>
    <w:rsid w:val="0077159B"/>
    <w:rsid w:val="00773C59"/>
    <w:rsid w:val="00775504"/>
    <w:rsid w:val="0077550B"/>
    <w:rsid w:val="00777403"/>
    <w:rsid w:val="0077795F"/>
    <w:rsid w:val="007842C7"/>
    <w:rsid w:val="00784365"/>
    <w:rsid w:val="0078699B"/>
    <w:rsid w:val="00786AC9"/>
    <w:rsid w:val="00787A42"/>
    <w:rsid w:val="00791970"/>
    <w:rsid w:val="00794652"/>
    <w:rsid w:val="007963AD"/>
    <w:rsid w:val="0079675F"/>
    <w:rsid w:val="0079691B"/>
    <w:rsid w:val="007A08B3"/>
    <w:rsid w:val="007A2FA4"/>
    <w:rsid w:val="007A2FD0"/>
    <w:rsid w:val="007A31B8"/>
    <w:rsid w:val="007A3884"/>
    <w:rsid w:val="007A7123"/>
    <w:rsid w:val="007A73F1"/>
    <w:rsid w:val="007A7520"/>
    <w:rsid w:val="007B0987"/>
    <w:rsid w:val="007B135A"/>
    <w:rsid w:val="007B5941"/>
    <w:rsid w:val="007B5CDF"/>
    <w:rsid w:val="007B73F3"/>
    <w:rsid w:val="007B74DC"/>
    <w:rsid w:val="007B79F8"/>
    <w:rsid w:val="007B7A16"/>
    <w:rsid w:val="007C0858"/>
    <w:rsid w:val="007C26C4"/>
    <w:rsid w:val="007C2A66"/>
    <w:rsid w:val="007C2AA8"/>
    <w:rsid w:val="007C30F0"/>
    <w:rsid w:val="007C396E"/>
    <w:rsid w:val="007C4E4C"/>
    <w:rsid w:val="007C68E4"/>
    <w:rsid w:val="007C7084"/>
    <w:rsid w:val="007D2907"/>
    <w:rsid w:val="007D3E5A"/>
    <w:rsid w:val="007D3F7C"/>
    <w:rsid w:val="007D7343"/>
    <w:rsid w:val="007E42FB"/>
    <w:rsid w:val="007E4A7A"/>
    <w:rsid w:val="007E6796"/>
    <w:rsid w:val="007F0137"/>
    <w:rsid w:val="007F15C2"/>
    <w:rsid w:val="007F3655"/>
    <w:rsid w:val="00801DF4"/>
    <w:rsid w:val="00803C79"/>
    <w:rsid w:val="00804108"/>
    <w:rsid w:val="0081036F"/>
    <w:rsid w:val="00810F2E"/>
    <w:rsid w:val="00811B8D"/>
    <w:rsid w:val="00812A0D"/>
    <w:rsid w:val="008169B3"/>
    <w:rsid w:val="00817460"/>
    <w:rsid w:val="00821E5A"/>
    <w:rsid w:val="00822D9F"/>
    <w:rsid w:val="008234D8"/>
    <w:rsid w:val="00823736"/>
    <w:rsid w:val="00823794"/>
    <w:rsid w:val="00824DB1"/>
    <w:rsid w:val="008252AD"/>
    <w:rsid w:val="00827903"/>
    <w:rsid w:val="00830E8D"/>
    <w:rsid w:val="00832398"/>
    <w:rsid w:val="00834F7C"/>
    <w:rsid w:val="0083549F"/>
    <w:rsid w:val="00835BEF"/>
    <w:rsid w:val="00836D48"/>
    <w:rsid w:val="008405FD"/>
    <w:rsid w:val="008407D6"/>
    <w:rsid w:val="008407F5"/>
    <w:rsid w:val="0084107D"/>
    <w:rsid w:val="0084442E"/>
    <w:rsid w:val="00846AC8"/>
    <w:rsid w:val="00851448"/>
    <w:rsid w:val="00851E62"/>
    <w:rsid w:val="00852809"/>
    <w:rsid w:val="00853265"/>
    <w:rsid w:val="008573E7"/>
    <w:rsid w:val="00860339"/>
    <w:rsid w:val="00861077"/>
    <w:rsid w:val="00864D4E"/>
    <w:rsid w:val="00871B5B"/>
    <w:rsid w:val="0087369E"/>
    <w:rsid w:val="00874D0B"/>
    <w:rsid w:val="0087511D"/>
    <w:rsid w:val="00875BF3"/>
    <w:rsid w:val="00876C38"/>
    <w:rsid w:val="00876E62"/>
    <w:rsid w:val="008816DB"/>
    <w:rsid w:val="008819DC"/>
    <w:rsid w:val="00881C86"/>
    <w:rsid w:val="0088226F"/>
    <w:rsid w:val="0088278E"/>
    <w:rsid w:val="008843D8"/>
    <w:rsid w:val="00891416"/>
    <w:rsid w:val="0089364B"/>
    <w:rsid w:val="00894769"/>
    <w:rsid w:val="00896583"/>
    <w:rsid w:val="00896EB6"/>
    <w:rsid w:val="008973F3"/>
    <w:rsid w:val="008A13AB"/>
    <w:rsid w:val="008A143B"/>
    <w:rsid w:val="008A2A7C"/>
    <w:rsid w:val="008A6BD1"/>
    <w:rsid w:val="008A7836"/>
    <w:rsid w:val="008B1698"/>
    <w:rsid w:val="008B1AD0"/>
    <w:rsid w:val="008B30F9"/>
    <w:rsid w:val="008B5165"/>
    <w:rsid w:val="008B6809"/>
    <w:rsid w:val="008B6C4E"/>
    <w:rsid w:val="008C04BA"/>
    <w:rsid w:val="008C23FE"/>
    <w:rsid w:val="008C582F"/>
    <w:rsid w:val="008C5A33"/>
    <w:rsid w:val="008C6364"/>
    <w:rsid w:val="008C63F9"/>
    <w:rsid w:val="008C7FC9"/>
    <w:rsid w:val="008D26E0"/>
    <w:rsid w:val="008D3EFE"/>
    <w:rsid w:val="008D3F91"/>
    <w:rsid w:val="008D5930"/>
    <w:rsid w:val="008D7DE8"/>
    <w:rsid w:val="008E0EE7"/>
    <w:rsid w:val="008E0F50"/>
    <w:rsid w:val="008E10E5"/>
    <w:rsid w:val="008E3096"/>
    <w:rsid w:val="008E32F6"/>
    <w:rsid w:val="008E39C1"/>
    <w:rsid w:val="008E42D6"/>
    <w:rsid w:val="008E597C"/>
    <w:rsid w:val="008E5C66"/>
    <w:rsid w:val="008E5F29"/>
    <w:rsid w:val="008E6EC8"/>
    <w:rsid w:val="008E778E"/>
    <w:rsid w:val="008F182E"/>
    <w:rsid w:val="008F49CC"/>
    <w:rsid w:val="008F58A2"/>
    <w:rsid w:val="008F769B"/>
    <w:rsid w:val="00902843"/>
    <w:rsid w:val="00902978"/>
    <w:rsid w:val="00902B51"/>
    <w:rsid w:val="009044AB"/>
    <w:rsid w:val="00904809"/>
    <w:rsid w:val="00905C35"/>
    <w:rsid w:val="00907F2D"/>
    <w:rsid w:val="009123F0"/>
    <w:rsid w:val="00912909"/>
    <w:rsid w:val="00913677"/>
    <w:rsid w:val="0091451B"/>
    <w:rsid w:val="00914736"/>
    <w:rsid w:val="00916659"/>
    <w:rsid w:val="00916DF9"/>
    <w:rsid w:val="00923A60"/>
    <w:rsid w:val="0092441B"/>
    <w:rsid w:val="00924861"/>
    <w:rsid w:val="00924CB6"/>
    <w:rsid w:val="00925CEC"/>
    <w:rsid w:val="009261D9"/>
    <w:rsid w:val="00927B98"/>
    <w:rsid w:val="009301A3"/>
    <w:rsid w:val="0093021D"/>
    <w:rsid w:val="0093101B"/>
    <w:rsid w:val="0093122C"/>
    <w:rsid w:val="00933433"/>
    <w:rsid w:val="00933E6E"/>
    <w:rsid w:val="0093448B"/>
    <w:rsid w:val="00936B72"/>
    <w:rsid w:val="00937912"/>
    <w:rsid w:val="0094215E"/>
    <w:rsid w:val="00942498"/>
    <w:rsid w:val="0094347A"/>
    <w:rsid w:val="00944811"/>
    <w:rsid w:val="009475E5"/>
    <w:rsid w:val="00947833"/>
    <w:rsid w:val="00951BDB"/>
    <w:rsid w:val="0095366C"/>
    <w:rsid w:val="00956940"/>
    <w:rsid w:val="009572E4"/>
    <w:rsid w:val="00957699"/>
    <w:rsid w:val="00960935"/>
    <w:rsid w:val="00965766"/>
    <w:rsid w:val="009676FF"/>
    <w:rsid w:val="00967AE0"/>
    <w:rsid w:val="00970008"/>
    <w:rsid w:val="009701CA"/>
    <w:rsid w:val="009709CE"/>
    <w:rsid w:val="009734BE"/>
    <w:rsid w:val="00973F8C"/>
    <w:rsid w:val="0097652A"/>
    <w:rsid w:val="009809D1"/>
    <w:rsid w:val="00980D9B"/>
    <w:rsid w:val="0098139D"/>
    <w:rsid w:val="00983D56"/>
    <w:rsid w:val="00990155"/>
    <w:rsid w:val="00991403"/>
    <w:rsid w:val="00992933"/>
    <w:rsid w:val="00992D8A"/>
    <w:rsid w:val="00993AFC"/>
    <w:rsid w:val="00995E1D"/>
    <w:rsid w:val="009965A6"/>
    <w:rsid w:val="00997B73"/>
    <w:rsid w:val="009A4D16"/>
    <w:rsid w:val="009A60E0"/>
    <w:rsid w:val="009A6DB9"/>
    <w:rsid w:val="009B3280"/>
    <w:rsid w:val="009B3629"/>
    <w:rsid w:val="009B5BC9"/>
    <w:rsid w:val="009B736B"/>
    <w:rsid w:val="009B7BE1"/>
    <w:rsid w:val="009C0DFD"/>
    <w:rsid w:val="009C2923"/>
    <w:rsid w:val="009C29DA"/>
    <w:rsid w:val="009C338F"/>
    <w:rsid w:val="009D086B"/>
    <w:rsid w:val="009D1DFA"/>
    <w:rsid w:val="009D2811"/>
    <w:rsid w:val="009D696B"/>
    <w:rsid w:val="009D7B5B"/>
    <w:rsid w:val="009E02B0"/>
    <w:rsid w:val="009E05CA"/>
    <w:rsid w:val="009E604A"/>
    <w:rsid w:val="009E6A88"/>
    <w:rsid w:val="009F056D"/>
    <w:rsid w:val="009F2930"/>
    <w:rsid w:val="009F2AEF"/>
    <w:rsid w:val="009F3412"/>
    <w:rsid w:val="009F690F"/>
    <w:rsid w:val="009F70B5"/>
    <w:rsid w:val="00A078E1"/>
    <w:rsid w:val="00A12497"/>
    <w:rsid w:val="00A12B5E"/>
    <w:rsid w:val="00A13D75"/>
    <w:rsid w:val="00A14C20"/>
    <w:rsid w:val="00A166C6"/>
    <w:rsid w:val="00A1699F"/>
    <w:rsid w:val="00A176DE"/>
    <w:rsid w:val="00A22AD0"/>
    <w:rsid w:val="00A243F8"/>
    <w:rsid w:val="00A24FE4"/>
    <w:rsid w:val="00A277C5"/>
    <w:rsid w:val="00A27E30"/>
    <w:rsid w:val="00A30CFC"/>
    <w:rsid w:val="00A311E6"/>
    <w:rsid w:val="00A331A9"/>
    <w:rsid w:val="00A376B1"/>
    <w:rsid w:val="00A405ED"/>
    <w:rsid w:val="00A44335"/>
    <w:rsid w:val="00A45164"/>
    <w:rsid w:val="00A51200"/>
    <w:rsid w:val="00A52E2C"/>
    <w:rsid w:val="00A53DE9"/>
    <w:rsid w:val="00A53F0E"/>
    <w:rsid w:val="00A54DC9"/>
    <w:rsid w:val="00A5704E"/>
    <w:rsid w:val="00A640BC"/>
    <w:rsid w:val="00A64997"/>
    <w:rsid w:val="00A65DF6"/>
    <w:rsid w:val="00A66950"/>
    <w:rsid w:val="00A70F14"/>
    <w:rsid w:val="00A72076"/>
    <w:rsid w:val="00A7270C"/>
    <w:rsid w:val="00A744EF"/>
    <w:rsid w:val="00A748EF"/>
    <w:rsid w:val="00A74C0A"/>
    <w:rsid w:val="00A7536B"/>
    <w:rsid w:val="00A753D8"/>
    <w:rsid w:val="00A75715"/>
    <w:rsid w:val="00A76181"/>
    <w:rsid w:val="00A76EEA"/>
    <w:rsid w:val="00A847F5"/>
    <w:rsid w:val="00A84D67"/>
    <w:rsid w:val="00A915E8"/>
    <w:rsid w:val="00A939F7"/>
    <w:rsid w:val="00A940A1"/>
    <w:rsid w:val="00A959AA"/>
    <w:rsid w:val="00A95B60"/>
    <w:rsid w:val="00A95DF8"/>
    <w:rsid w:val="00A96060"/>
    <w:rsid w:val="00A96F24"/>
    <w:rsid w:val="00A97DD8"/>
    <w:rsid w:val="00AA1CD9"/>
    <w:rsid w:val="00AA483D"/>
    <w:rsid w:val="00AA5A54"/>
    <w:rsid w:val="00AA6A2A"/>
    <w:rsid w:val="00AB0A19"/>
    <w:rsid w:val="00AB4C81"/>
    <w:rsid w:val="00AB580F"/>
    <w:rsid w:val="00AB6A4F"/>
    <w:rsid w:val="00AC0C0A"/>
    <w:rsid w:val="00AC1D72"/>
    <w:rsid w:val="00AC21D0"/>
    <w:rsid w:val="00AC6B52"/>
    <w:rsid w:val="00AC79D4"/>
    <w:rsid w:val="00AC7C2D"/>
    <w:rsid w:val="00AD187B"/>
    <w:rsid w:val="00AD1F6F"/>
    <w:rsid w:val="00AD4C93"/>
    <w:rsid w:val="00AD4EE8"/>
    <w:rsid w:val="00AD6E72"/>
    <w:rsid w:val="00AE19D9"/>
    <w:rsid w:val="00AE2E6E"/>
    <w:rsid w:val="00AE3DA4"/>
    <w:rsid w:val="00AE3F6F"/>
    <w:rsid w:val="00AE539B"/>
    <w:rsid w:val="00AE7CC9"/>
    <w:rsid w:val="00AF0BB0"/>
    <w:rsid w:val="00AF0CBF"/>
    <w:rsid w:val="00AF2B90"/>
    <w:rsid w:val="00AF3ED1"/>
    <w:rsid w:val="00AF60A7"/>
    <w:rsid w:val="00AF6280"/>
    <w:rsid w:val="00B0014E"/>
    <w:rsid w:val="00B00F16"/>
    <w:rsid w:val="00B0733C"/>
    <w:rsid w:val="00B10A5F"/>
    <w:rsid w:val="00B177ED"/>
    <w:rsid w:val="00B210DE"/>
    <w:rsid w:val="00B210EC"/>
    <w:rsid w:val="00B2270D"/>
    <w:rsid w:val="00B22EB9"/>
    <w:rsid w:val="00B22F72"/>
    <w:rsid w:val="00B2313F"/>
    <w:rsid w:val="00B2362C"/>
    <w:rsid w:val="00B23B51"/>
    <w:rsid w:val="00B25E5D"/>
    <w:rsid w:val="00B2669F"/>
    <w:rsid w:val="00B268C1"/>
    <w:rsid w:val="00B27C67"/>
    <w:rsid w:val="00B27CCD"/>
    <w:rsid w:val="00B300A7"/>
    <w:rsid w:val="00B3341A"/>
    <w:rsid w:val="00B33495"/>
    <w:rsid w:val="00B37A78"/>
    <w:rsid w:val="00B404C4"/>
    <w:rsid w:val="00B43C36"/>
    <w:rsid w:val="00B46A9E"/>
    <w:rsid w:val="00B477F5"/>
    <w:rsid w:val="00B502A0"/>
    <w:rsid w:val="00B5314C"/>
    <w:rsid w:val="00B53C19"/>
    <w:rsid w:val="00B54B93"/>
    <w:rsid w:val="00B54C1F"/>
    <w:rsid w:val="00B55C22"/>
    <w:rsid w:val="00B56788"/>
    <w:rsid w:val="00B624CC"/>
    <w:rsid w:val="00B66250"/>
    <w:rsid w:val="00B6797C"/>
    <w:rsid w:val="00B7070F"/>
    <w:rsid w:val="00B70E3C"/>
    <w:rsid w:val="00B711A8"/>
    <w:rsid w:val="00B71799"/>
    <w:rsid w:val="00B72A57"/>
    <w:rsid w:val="00B72AC2"/>
    <w:rsid w:val="00B72BD4"/>
    <w:rsid w:val="00B73BC1"/>
    <w:rsid w:val="00B7565A"/>
    <w:rsid w:val="00B81021"/>
    <w:rsid w:val="00B84CC0"/>
    <w:rsid w:val="00B85D52"/>
    <w:rsid w:val="00B8637A"/>
    <w:rsid w:val="00B91090"/>
    <w:rsid w:val="00B9234D"/>
    <w:rsid w:val="00B95AAE"/>
    <w:rsid w:val="00B9720A"/>
    <w:rsid w:val="00B97D49"/>
    <w:rsid w:val="00BA08C3"/>
    <w:rsid w:val="00BA13DC"/>
    <w:rsid w:val="00BA1B70"/>
    <w:rsid w:val="00BA1E03"/>
    <w:rsid w:val="00BA37B4"/>
    <w:rsid w:val="00BA572D"/>
    <w:rsid w:val="00BA71D0"/>
    <w:rsid w:val="00BB398A"/>
    <w:rsid w:val="00BB398C"/>
    <w:rsid w:val="00BB4FFC"/>
    <w:rsid w:val="00BB72FD"/>
    <w:rsid w:val="00BC3B38"/>
    <w:rsid w:val="00BC3FEB"/>
    <w:rsid w:val="00BC4145"/>
    <w:rsid w:val="00BC64F6"/>
    <w:rsid w:val="00BD02FB"/>
    <w:rsid w:val="00BD3AC3"/>
    <w:rsid w:val="00BD5392"/>
    <w:rsid w:val="00BD5EED"/>
    <w:rsid w:val="00BD7003"/>
    <w:rsid w:val="00BD7533"/>
    <w:rsid w:val="00BE1877"/>
    <w:rsid w:val="00BE31EA"/>
    <w:rsid w:val="00BE3FE0"/>
    <w:rsid w:val="00BE420A"/>
    <w:rsid w:val="00BE5373"/>
    <w:rsid w:val="00BE5838"/>
    <w:rsid w:val="00BE68BE"/>
    <w:rsid w:val="00BF0CCC"/>
    <w:rsid w:val="00BF1404"/>
    <w:rsid w:val="00BF2D82"/>
    <w:rsid w:val="00BF3795"/>
    <w:rsid w:val="00BF5D83"/>
    <w:rsid w:val="00C02CF6"/>
    <w:rsid w:val="00C0600B"/>
    <w:rsid w:val="00C06C8B"/>
    <w:rsid w:val="00C07864"/>
    <w:rsid w:val="00C07E83"/>
    <w:rsid w:val="00C100AA"/>
    <w:rsid w:val="00C10C70"/>
    <w:rsid w:val="00C141AC"/>
    <w:rsid w:val="00C213C6"/>
    <w:rsid w:val="00C22471"/>
    <w:rsid w:val="00C2357D"/>
    <w:rsid w:val="00C25786"/>
    <w:rsid w:val="00C319DC"/>
    <w:rsid w:val="00C3241B"/>
    <w:rsid w:val="00C344C5"/>
    <w:rsid w:val="00C3565D"/>
    <w:rsid w:val="00C36D85"/>
    <w:rsid w:val="00C37483"/>
    <w:rsid w:val="00C406EF"/>
    <w:rsid w:val="00C429FC"/>
    <w:rsid w:val="00C4380A"/>
    <w:rsid w:val="00C44602"/>
    <w:rsid w:val="00C45EA4"/>
    <w:rsid w:val="00C460B6"/>
    <w:rsid w:val="00C505F2"/>
    <w:rsid w:val="00C50CE2"/>
    <w:rsid w:val="00C50F05"/>
    <w:rsid w:val="00C515E1"/>
    <w:rsid w:val="00C5393F"/>
    <w:rsid w:val="00C55AB6"/>
    <w:rsid w:val="00C60206"/>
    <w:rsid w:val="00C612C5"/>
    <w:rsid w:val="00C62A19"/>
    <w:rsid w:val="00C64CAE"/>
    <w:rsid w:val="00C6500A"/>
    <w:rsid w:val="00C655ED"/>
    <w:rsid w:val="00C65B72"/>
    <w:rsid w:val="00C75EFD"/>
    <w:rsid w:val="00C76333"/>
    <w:rsid w:val="00C77E45"/>
    <w:rsid w:val="00C80912"/>
    <w:rsid w:val="00C81422"/>
    <w:rsid w:val="00C81FA5"/>
    <w:rsid w:val="00C83909"/>
    <w:rsid w:val="00C90055"/>
    <w:rsid w:val="00C93455"/>
    <w:rsid w:val="00C9604E"/>
    <w:rsid w:val="00C97051"/>
    <w:rsid w:val="00CA0EFC"/>
    <w:rsid w:val="00CA431E"/>
    <w:rsid w:val="00CB0B0E"/>
    <w:rsid w:val="00CB4F51"/>
    <w:rsid w:val="00CB63A8"/>
    <w:rsid w:val="00CB6C75"/>
    <w:rsid w:val="00CC1C48"/>
    <w:rsid w:val="00CC21D6"/>
    <w:rsid w:val="00CC2806"/>
    <w:rsid w:val="00CC35D1"/>
    <w:rsid w:val="00CC4834"/>
    <w:rsid w:val="00CD166E"/>
    <w:rsid w:val="00CD1777"/>
    <w:rsid w:val="00CD2F0F"/>
    <w:rsid w:val="00CD4749"/>
    <w:rsid w:val="00CD56BB"/>
    <w:rsid w:val="00CD6C56"/>
    <w:rsid w:val="00CD7B04"/>
    <w:rsid w:val="00CD7F1D"/>
    <w:rsid w:val="00CE1575"/>
    <w:rsid w:val="00CE375D"/>
    <w:rsid w:val="00CE55A5"/>
    <w:rsid w:val="00CE5C98"/>
    <w:rsid w:val="00CE78B7"/>
    <w:rsid w:val="00CF0EDF"/>
    <w:rsid w:val="00CF26FF"/>
    <w:rsid w:val="00CF2882"/>
    <w:rsid w:val="00CF29A6"/>
    <w:rsid w:val="00CF4923"/>
    <w:rsid w:val="00CF4AA8"/>
    <w:rsid w:val="00CF6275"/>
    <w:rsid w:val="00CF6424"/>
    <w:rsid w:val="00CF7008"/>
    <w:rsid w:val="00D01502"/>
    <w:rsid w:val="00D01FF8"/>
    <w:rsid w:val="00D022EF"/>
    <w:rsid w:val="00D02640"/>
    <w:rsid w:val="00D03A22"/>
    <w:rsid w:val="00D040C7"/>
    <w:rsid w:val="00D04CA4"/>
    <w:rsid w:val="00D04F0B"/>
    <w:rsid w:val="00D0704E"/>
    <w:rsid w:val="00D073D3"/>
    <w:rsid w:val="00D07780"/>
    <w:rsid w:val="00D15F47"/>
    <w:rsid w:val="00D172EB"/>
    <w:rsid w:val="00D1769C"/>
    <w:rsid w:val="00D239AD"/>
    <w:rsid w:val="00D26D68"/>
    <w:rsid w:val="00D301C6"/>
    <w:rsid w:val="00D30ECC"/>
    <w:rsid w:val="00D31C53"/>
    <w:rsid w:val="00D32865"/>
    <w:rsid w:val="00D34E96"/>
    <w:rsid w:val="00D36742"/>
    <w:rsid w:val="00D37F60"/>
    <w:rsid w:val="00D44EC0"/>
    <w:rsid w:val="00D46359"/>
    <w:rsid w:val="00D46623"/>
    <w:rsid w:val="00D479F8"/>
    <w:rsid w:val="00D50D8F"/>
    <w:rsid w:val="00D53B90"/>
    <w:rsid w:val="00D5415D"/>
    <w:rsid w:val="00D553A8"/>
    <w:rsid w:val="00D55A9B"/>
    <w:rsid w:val="00D561D8"/>
    <w:rsid w:val="00D61363"/>
    <w:rsid w:val="00D61415"/>
    <w:rsid w:val="00D667D4"/>
    <w:rsid w:val="00D702EF"/>
    <w:rsid w:val="00D714E1"/>
    <w:rsid w:val="00D75F07"/>
    <w:rsid w:val="00D83BA2"/>
    <w:rsid w:val="00D90376"/>
    <w:rsid w:val="00D90ECB"/>
    <w:rsid w:val="00D97CFA"/>
    <w:rsid w:val="00DA05A5"/>
    <w:rsid w:val="00DA30E1"/>
    <w:rsid w:val="00DA4174"/>
    <w:rsid w:val="00DB1933"/>
    <w:rsid w:val="00DB3021"/>
    <w:rsid w:val="00DB533B"/>
    <w:rsid w:val="00DC280B"/>
    <w:rsid w:val="00DC352A"/>
    <w:rsid w:val="00DC49A1"/>
    <w:rsid w:val="00DC6547"/>
    <w:rsid w:val="00DC72E1"/>
    <w:rsid w:val="00DD0276"/>
    <w:rsid w:val="00DD10B5"/>
    <w:rsid w:val="00DD10B6"/>
    <w:rsid w:val="00DD11AE"/>
    <w:rsid w:val="00DD1C15"/>
    <w:rsid w:val="00DD59C8"/>
    <w:rsid w:val="00DD7526"/>
    <w:rsid w:val="00DD7752"/>
    <w:rsid w:val="00DE02CF"/>
    <w:rsid w:val="00DE4DCD"/>
    <w:rsid w:val="00DE5E4A"/>
    <w:rsid w:val="00DE67F1"/>
    <w:rsid w:val="00DE76BF"/>
    <w:rsid w:val="00DF0D52"/>
    <w:rsid w:val="00DF23A7"/>
    <w:rsid w:val="00DF27A1"/>
    <w:rsid w:val="00DF2875"/>
    <w:rsid w:val="00DF3560"/>
    <w:rsid w:val="00DF3AF6"/>
    <w:rsid w:val="00DF49BC"/>
    <w:rsid w:val="00E00C65"/>
    <w:rsid w:val="00E02913"/>
    <w:rsid w:val="00E037CC"/>
    <w:rsid w:val="00E04D01"/>
    <w:rsid w:val="00E10100"/>
    <w:rsid w:val="00E10BE4"/>
    <w:rsid w:val="00E13EDA"/>
    <w:rsid w:val="00E15A80"/>
    <w:rsid w:val="00E21EBF"/>
    <w:rsid w:val="00E22A43"/>
    <w:rsid w:val="00E247DE"/>
    <w:rsid w:val="00E26156"/>
    <w:rsid w:val="00E30006"/>
    <w:rsid w:val="00E30C1D"/>
    <w:rsid w:val="00E34681"/>
    <w:rsid w:val="00E373A8"/>
    <w:rsid w:val="00E407CB"/>
    <w:rsid w:val="00E40E32"/>
    <w:rsid w:val="00E415A5"/>
    <w:rsid w:val="00E4267F"/>
    <w:rsid w:val="00E42D9F"/>
    <w:rsid w:val="00E4316E"/>
    <w:rsid w:val="00E431C0"/>
    <w:rsid w:val="00E438B2"/>
    <w:rsid w:val="00E4429F"/>
    <w:rsid w:val="00E508CB"/>
    <w:rsid w:val="00E5224A"/>
    <w:rsid w:val="00E52C0A"/>
    <w:rsid w:val="00E542B4"/>
    <w:rsid w:val="00E54B64"/>
    <w:rsid w:val="00E560AE"/>
    <w:rsid w:val="00E57930"/>
    <w:rsid w:val="00E61A87"/>
    <w:rsid w:val="00E63058"/>
    <w:rsid w:val="00E657E0"/>
    <w:rsid w:val="00E65C8D"/>
    <w:rsid w:val="00E66B20"/>
    <w:rsid w:val="00E66B5D"/>
    <w:rsid w:val="00E67481"/>
    <w:rsid w:val="00E70801"/>
    <w:rsid w:val="00E71A0F"/>
    <w:rsid w:val="00E72672"/>
    <w:rsid w:val="00E752EE"/>
    <w:rsid w:val="00E75C72"/>
    <w:rsid w:val="00E777A2"/>
    <w:rsid w:val="00E77B9C"/>
    <w:rsid w:val="00E83766"/>
    <w:rsid w:val="00E8487E"/>
    <w:rsid w:val="00E854B3"/>
    <w:rsid w:val="00E85513"/>
    <w:rsid w:val="00E85A87"/>
    <w:rsid w:val="00E907D0"/>
    <w:rsid w:val="00E92BBA"/>
    <w:rsid w:val="00E92D23"/>
    <w:rsid w:val="00E948DD"/>
    <w:rsid w:val="00EA2288"/>
    <w:rsid w:val="00EA2E26"/>
    <w:rsid w:val="00EA2E89"/>
    <w:rsid w:val="00EA543C"/>
    <w:rsid w:val="00EA768C"/>
    <w:rsid w:val="00EB0863"/>
    <w:rsid w:val="00EB37B4"/>
    <w:rsid w:val="00EB3AA4"/>
    <w:rsid w:val="00EB4072"/>
    <w:rsid w:val="00EB4E57"/>
    <w:rsid w:val="00EC03DC"/>
    <w:rsid w:val="00EC0E5B"/>
    <w:rsid w:val="00EC35EF"/>
    <w:rsid w:val="00EC3BE3"/>
    <w:rsid w:val="00EC65C6"/>
    <w:rsid w:val="00ED124C"/>
    <w:rsid w:val="00ED6C1C"/>
    <w:rsid w:val="00ED7358"/>
    <w:rsid w:val="00ED7E22"/>
    <w:rsid w:val="00EE00C2"/>
    <w:rsid w:val="00EE5282"/>
    <w:rsid w:val="00EE5EA7"/>
    <w:rsid w:val="00EE66DE"/>
    <w:rsid w:val="00EE7874"/>
    <w:rsid w:val="00EF14BB"/>
    <w:rsid w:val="00EF1E35"/>
    <w:rsid w:val="00EF260D"/>
    <w:rsid w:val="00EF3F46"/>
    <w:rsid w:val="00EF4561"/>
    <w:rsid w:val="00EF5759"/>
    <w:rsid w:val="00EF5A59"/>
    <w:rsid w:val="00EF79B1"/>
    <w:rsid w:val="00F01551"/>
    <w:rsid w:val="00F0163A"/>
    <w:rsid w:val="00F0253B"/>
    <w:rsid w:val="00F03133"/>
    <w:rsid w:val="00F03FCC"/>
    <w:rsid w:val="00F073D6"/>
    <w:rsid w:val="00F140EC"/>
    <w:rsid w:val="00F15CE8"/>
    <w:rsid w:val="00F205EB"/>
    <w:rsid w:val="00F21AEF"/>
    <w:rsid w:val="00F22342"/>
    <w:rsid w:val="00F226C3"/>
    <w:rsid w:val="00F24EA3"/>
    <w:rsid w:val="00F25C11"/>
    <w:rsid w:val="00F31318"/>
    <w:rsid w:val="00F32020"/>
    <w:rsid w:val="00F35190"/>
    <w:rsid w:val="00F3751B"/>
    <w:rsid w:val="00F43A0F"/>
    <w:rsid w:val="00F443EB"/>
    <w:rsid w:val="00F44765"/>
    <w:rsid w:val="00F473A3"/>
    <w:rsid w:val="00F50EAE"/>
    <w:rsid w:val="00F558D4"/>
    <w:rsid w:val="00F560D4"/>
    <w:rsid w:val="00F56B12"/>
    <w:rsid w:val="00F57F7B"/>
    <w:rsid w:val="00F604A8"/>
    <w:rsid w:val="00F61917"/>
    <w:rsid w:val="00F62DBD"/>
    <w:rsid w:val="00F65128"/>
    <w:rsid w:val="00F65F36"/>
    <w:rsid w:val="00F6608B"/>
    <w:rsid w:val="00F67AEB"/>
    <w:rsid w:val="00F71A8E"/>
    <w:rsid w:val="00F751C4"/>
    <w:rsid w:val="00F7538E"/>
    <w:rsid w:val="00F75467"/>
    <w:rsid w:val="00F754A3"/>
    <w:rsid w:val="00F75707"/>
    <w:rsid w:val="00F77B1C"/>
    <w:rsid w:val="00F84CFF"/>
    <w:rsid w:val="00F851D1"/>
    <w:rsid w:val="00F8567A"/>
    <w:rsid w:val="00F8661D"/>
    <w:rsid w:val="00F91113"/>
    <w:rsid w:val="00F9516F"/>
    <w:rsid w:val="00F955EA"/>
    <w:rsid w:val="00F95A2C"/>
    <w:rsid w:val="00F97242"/>
    <w:rsid w:val="00FA199F"/>
    <w:rsid w:val="00FA1D82"/>
    <w:rsid w:val="00FA5302"/>
    <w:rsid w:val="00FA5383"/>
    <w:rsid w:val="00FA5B0C"/>
    <w:rsid w:val="00FA790E"/>
    <w:rsid w:val="00FB0AFA"/>
    <w:rsid w:val="00FB47B0"/>
    <w:rsid w:val="00FC00B4"/>
    <w:rsid w:val="00FC11AF"/>
    <w:rsid w:val="00FC2C42"/>
    <w:rsid w:val="00FC3912"/>
    <w:rsid w:val="00FC45D8"/>
    <w:rsid w:val="00FC7D6D"/>
    <w:rsid w:val="00FD79AC"/>
    <w:rsid w:val="00FE0EDC"/>
    <w:rsid w:val="00FE1C0E"/>
    <w:rsid w:val="00FE2EA5"/>
    <w:rsid w:val="00FE55BC"/>
    <w:rsid w:val="00FE73F8"/>
    <w:rsid w:val="00FE75D7"/>
    <w:rsid w:val="00FF24C4"/>
    <w:rsid w:val="00FF27F2"/>
    <w:rsid w:val="00FF4D5E"/>
    <w:rsid w:val="00FF7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6DF9"/>
    <w:pPr>
      <w:spacing w:after="200" w:line="360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5B0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A5B0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A5B0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FA5B0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0A5E24"/>
    <w:rPr>
      <w:i/>
      <w:iCs/>
    </w:rPr>
  </w:style>
  <w:style w:type="character" w:styleId="Hyperlink">
    <w:name w:val="Hyperlink"/>
    <w:rsid w:val="000A5E24"/>
    <w:rPr>
      <w:color w:val="000080"/>
      <w:u w:val="single"/>
    </w:rPr>
  </w:style>
  <w:style w:type="character" w:styleId="SubtleEmphasis">
    <w:name w:val="Subtle Emphasis"/>
    <w:basedOn w:val="DefaultParagraphFont"/>
    <w:uiPriority w:val="19"/>
    <w:qFormat/>
    <w:rsid w:val="00812A0D"/>
    <w:rPr>
      <w:i/>
      <w:iCs/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AA1CD9"/>
    <w:rPr>
      <w:color w:val="800080"/>
      <w:u w:val="single"/>
    </w:rPr>
  </w:style>
  <w:style w:type="character" w:styleId="Strong">
    <w:name w:val="Strong"/>
    <w:basedOn w:val="DefaultParagraphFont"/>
    <w:uiPriority w:val="22"/>
    <w:qFormat/>
    <w:rsid w:val="005501DD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2471"/>
    <w:rPr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2471"/>
    <w:rPr>
      <w:sz w:val="22"/>
      <w:szCs w:val="22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24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2471"/>
    <w:rPr>
      <w:rFonts w:ascii="Tahoma" w:hAnsi="Tahoma" w:cs="Tahoma"/>
      <w:sz w:val="16"/>
      <w:szCs w:val="16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ED124C"/>
    <w:rPr>
      <w:color w:val="808080"/>
    </w:rPr>
  </w:style>
  <w:style w:type="paragraph" w:styleId="ListParagraph">
    <w:name w:val="List Paragraph"/>
    <w:basedOn w:val="Normal"/>
    <w:uiPriority w:val="34"/>
    <w:qFormat/>
    <w:rsid w:val="00ED124C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5689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5689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5689A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5689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5689A"/>
    <w:rPr>
      <w:b/>
      <w:bCs/>
      <w:lang w:val="en-US" w:eastAsia="en-US"/>
    </w:rPr>
  </w:style>
  <w:style w:type="table" w:styleId="TableGrid">
    <w:name w:val="Table Grid"/>
    <w:basedOn w:val="TableNormal"/>
    <w:uiPriority w:val="59"/>
    <w:rsid w:val="00B53C1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Grid3-Accent5">
    <w:name w:val="Medium Grid 3 Accent 5"/>
    <w:basedOn w:val="TableNormal"/>
    <w:uiPriority w:val="69"/>
    <w:rsid w:val="00633117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paragraph" w:styleId="Revision">
    <w:name w:val="Revision"/>
    <w:hidden/>
    <w:uiPriority w:val="99"/>
    <w:semiHidden/>
    <w:rsid w:val="004C5E52"/>
    <w:rPr>
      <w:sz w:val="22"/>
      <w:szCs w:val="22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A65DF6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val="de-DE" w:eastAsia="de-DE"/>
    </w:rPr>
  </w:style>
  <w:style w:type="character" w:customStyle="1" w:styleId="apple-style-span">
    <w:name w:val="apple-style-span"/>
    <w:basedOn w:val="DefaultParagraphFont"/>
    <w:rsid w:val="00CC21D6"/>
  </w:style>
  <w:style w:type="paragraph" w:customStyle="1" w:styleId="summary">
    <w:name w:val="summary"/>
    <w:basedOn w:val="Normal"/>
    <w:rsid w:val="00CC21D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de-DE" w:eastAsia="de-D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6DF9"/>
    <w:pPr>
      <w:spacing w:after="200" w:line="360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5B0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A5B0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el Zchn"/>
    <w:basedOn w:val="DefaultParagraphFont"/>
    <w:link w:val="Title"/>
    <w:uiPriority w:val="10"/>
    <w:rsid w:val="00FA5B0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customStyle="1" w:styleId="Heading1Char">
    <w:name w:val="Überschrift 1 Zchn"/>
    <w:basedOn w:val="DefaultParagraphFont"/>
    <w:link w:val="Heading1"/>
    <w:uiPriority w:val="9"/>
    <w:rsid w:val="00FA5B0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0A5E24"/>
    <w:rPr>
      <w:i/>
      <w:iCs/>
    </w:rPr>
  </w:style>
  <w:style w:type="character" w:styleId="Hyperlink">
    <w:name w:val="Hyperlink"/>
    <w:rsid w:val="000A5E24"/>
    <w:rPr>
      <w:color w:val="000080"/>
      <w:u w:val="single"/>
    </w:rPr>
  </w:style>
  <w:style w:type="character" w:styleId="SubtleEmphasis">
    <w:name w:val="Subtle Emphasis"/>
    <w:basedOn w:val="DefaultParagraphFont"/>
    <w:uiPriority w:val="19"/>
    <w:qFormat/>
    <w:rsid w:val="00812A0D"/>
    <w:rPr>
      <w:i/>
      <w:iCs/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AA1CD9"/>
    <w:rPr>
      <w:color w:val="800080"/>
      <w:u w:val="single"/>
    </w:rPr>
  </w:style>
  <w:style w:type="character" w:styleId="Strong">
    <w:name w:val="Strong"/>
    <w:basedOn w:val="DefaultParagraphFont"/>
    <w:uiPriority w:val="22"/>
    <w:qFormat/>
    <w:rsid w:val="005501DD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HeaderChar">
    <w:name w:val="Kopfzeile Zchn"/>
    <w:basedOn w:val="DefaultParagraphFont"/>
    <w:link w:val="Header"/>
    <w:uiPriority w:val="99"/>
    <w:rsid w:val="00C22471"/>
    <w:rPr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FooterChar">
    <w:name w:val="Fußzeile Zchn"/>
    <w:basedOn w:val="DefaultParagraphFont"/>
    <w:link w:val="Footer"/>
    <w:uiPriority w:val="99"/>
    <w:rsid w:val="00C22471"/>
    <w:rPr>
      <w:sz w:val="22"/>
      <w:szCs w:val="22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24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Sprechblasentext Zchn"/>
    <w:basedOn w:val="DefaultParagraphFont"/>
    <w:link w:val="BalloonText"/>
    <w:uiPriority w:val="99"/>
    <w:semiHidden/>
    <w:rsid w:val="00C22471"/>
    <w:rPr>
      <w:rFonts w:ascii="Tahoma" w:hAnsi="Tahoma" w:cs="Tahoma"/>
      <w:sz w:val="16"/>
      <w:szCs w:val="16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ED124C"/>
    <w:rPr>
      <w:color w:val="808080"/>
    </w:rPr>
  </w:style>
  <w:style w:type="paragraph" w:styleId="ListParagraph">
    <w:name w:val="List Paragraph"/>
    <w:basedOn w:val="Normal"/>
    <w:uiPriority w:val="34"/>
    <w:qFormat/>
    <w:rsid w:val="00ED124C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5689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5689A"/>
    <w:pPr>
      <w:spacing w:line="240" w:lineRule="auto"/>
    </w:pPr>
    <w:rPr>
      <w:sz w:val="20"/>
      <w:szCs w:val="20"/>
    </w:rPr>
  </w:style>
  <w:style w:type="character" w:customStyle="1" w:styleId="CommentTextChar">
    <w:name w:val="Kommentartext Zchn"/>
    <w:basedOn w:val="DefaultParagraphFont"/>
    <w:link w:val="CommentText"/>
    <w:uiPriority w:val="99"/>
    <w:semiHidden/>
    <w:rsid w:val="0015689A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5689A"/>
    <w:rPr>
      <w:b/>
      <w:bCs/>
    </w:rPr>
  </w:style>
  <w:style w:type="character" w:customStyle="1" w:styleId="CommentSubjectChar">
    <w:name w:val="Kommentarthema Zchn"/>
    <w:basedOn w:val="CommentTextChar"/>
    <w:link w:val="CommentSubject"/>
    <w:uiPriority w:val="99"/>
    <w:semiHidden/>
    <w:rsid w:val="0015689A"/>
    <w:rPr>
      <w:b/>
      <w:bCs/>
      <w:lang w:val="en-US" w:eastAsia="en-US"/>
    </w:rPr>
  </w:style>
  <w:style w:type="table" w:styleId="TableGrid">
    <w:name w:val="Table Grid"/>
    <w:basedOn w:val="TableNormal"/>
    <w:uiPriority w:val="59"/>
    <w:rsid w:val="00B53C1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Grid3-Accent5">
    <w:name w:val="Medium Grid 3 Accent 5"/>
    <w:basedOn w:val="TableNormal"/>
    <w:uiPriority w:val="69"/>
    <w:rsid w:val="00633117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paragraph" w:styleId="Revision">
    <w:name w:val="Revision"/>
    <w:hidden/>
    <w:uiPriority w:val="99"/>
    <w:semiHidden/>
    <w:rsid w:val="004C5E52"/>
    <w:rPr>
      <w:sz w:val="22"/>
      <w:szCs w:val="22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A65DF6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val="de-DE" w:eastAsia="de-DE"/>
    </w:rPr>
  </w:style>
  <w:style w:type="character" w:customStyle="1" w:styleId="apple-style-span">
    <w:name w:val="apple-style-span"/>
    <w:basedOn w:val="DefaultParagraphFont"/>
    <w:rsid w:val="00CC21D6"/>
  </w:style>
  <w:style w:type="paragraph" w:customStyle="1" w:styleId="summary">
    <w:name w:val="summary"/>
    <w:basedOn w:val="Normal"/>
    <w:rsid w:val="00CC21D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de-DE"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79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0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://www.ebi.ac.uk/pride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://pride-toolsuite.googlecode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hyperlink" Target="http://www.proteomexchange.org" TargetMode="Externa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yperlink" Target="http://www.ebi.ac.uk/pride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2ED7C7-ACA3-4F4E-AC15-1DD89378BA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2CCE889C.dotm</Template>
  <TotalTime>24</TotalTime>
  <Pages>12</Pages>
  <Words>1020</Words>
  <Characters>5406</Characters>
  <Application>Microsoft Office Word</Application>
  <DocSecurity>0</DocSecurity>
  <Lines>45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UGent</Company>
  <LinksUpToDate>false</LinksUpToDate>
  <CharactersWithSpaces>6414</CharactersWithSpaces>
  <SharedDoc>false</SharedDoc>
  <HLinks>
    <vt:vector size="6" baseType="variant">
      <vt:variant>
        <vt:i4>5505148</vt:i4>
      </vt:variant>
      <vt:variant>
        <vt:i4>0</vt:i4>
      </vt:variant>
      <vt:variant>
        <vt:i4>0</vt:i4>
      </vt:variant>
      <vt:variant>
        <vt:i4>5</vt:i4>
      </vt:variant>
      <vt:variant>
        <vt:lpwstr>mailto:lennart.martens@ebi.ac.uk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Kenny Helsens</dc:creator>
  <cp:lastModifiedBy>Marc Vaudel</cp:lastModifiedBy>
  <cp:revision>180</cp:revision>
  <cp:lastPrinted>2012-09-15T11:08:00Z</cp:lastPrinted>
  <dcterms:created xsi:type="dcterms:W3CDTF">2011-09-01T10:00:00Z</dcterms:created>
  <dcterms:modified xsi:type="dcterms:W3CDTF">2013-06-08T17:27:00Z</dcterms:modified>
</cp:coreProperties>
</file>